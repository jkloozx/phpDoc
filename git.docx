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22F" w:rsidRDefault="0044791F" w:rsidP="00CC2843">
      <w:pPr>
        <w:pStyle w:val="ab"/>
      </w:pPr>
      <w:proofErr w:type="spellStart"/>
      <w:r>
        <w:rPr>
          <w:rFonts w:hint="eastAsia"/>
        </w:rPr>
        <w:t>git</w:t>
      </w:r>
      <w:proofErr w:type="spellEnd"/>
    </w:p>
    <w:p w:rsidR="005F12C6" w:rsidRDefault="008F7B5E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49540698" w:history="1">
        <w:r w:rsidR="005F12C6" w:rsidRPr="00F9637C">
          <w:rPr>
            <w:rStyle w:val="ad"/>
            <w:rFonts w:ascii="Arial" w:hAnsi="Arial" w:cs="Arial"/>
            <w:noProof/>
          </w:rPr>
          <w:t>1</w:t>
        </w:r>
        <w:r w:rsidR="005F12C6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1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_Toc449540698 \h </w:instrText>
        </w:r>
        <w:r w:rsidR="005F12C6">
          <w:rPr>
            <w:noProof/>
            <w:webHidden/>
          </w:rPr>
          <w:fldChar w:fldCharType="separate"/>
        </w:r>
        <w:r w:rsidR="0044791F">
          <w:rPr>
            <w:rFonts w:hint="eastAsia"/>
            <w:b w:val="0"/>
            <w:bCs/>
            <w:noProof/>
            <w:webHidden/>
          </w:rPr>
          <w:t>错误</w:t>
        </w:r>
        <w:r w:rsidR="0044791F">
          <w:rPr>
            <w:rFonts w:hint="eastAsia"/>
            <w:b w:val="0"/>
            <w:bCs/>
            <w:noProof/>
            <w:webHidden/>
          </w:rPr>
          <w:t>!</w:t>
        </w:r>
        <w:r w:rsidR="0044791F">
          <w:rPr>
            <w:rFonts w:hint="eastAsia"/>
            <w:b w:val="0"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FD4395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9540699" w:history="1">
        <w:r w:rsidR="005F12C6" w:rsidRPr="00F9637C">
          <w:rPr>
            <w:rStyle w:val="ad"/>
            <w:noProof/>
          </w:rPr>
          <w:t>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2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_Toc449540699 \h </w:instrText>
        </w:r>
        <w:r w:rsidR="005F12C6">
          <w:rPr>
            <w:noProof/>
            <w:webHidden/>
          </w:rPr>
          <w:fldChar w:fldCharType="separate"/>
        </w:r>
        <w:r w:rsidR="0044791F">
          <w:rPr>
            <w:rFonts w:hint="eastAsia"/>
            <w:b/>
            <w:bCs/>
            <w:noProof/>
            <w:webHidden/>
          </w:rPr>
          <w:t>错误</w:t>
        </w:r>
        <w:r w:rsidR="0044791F">
          <w:rPr>
            <w:rFonts w:hint="eastAsia"/>
            <w:b/>
            <w:bCs/>
            <w:noProof/>
            <w:webHidden/>
          </w:rPr>
          <w:t>!</w:t>
        </w:r>
        <w:r w:rsidR="0044791F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FD4395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449540700" w:history="1">
        <w:r w:rsidR="005F12C6" w:rsidRPr="00F9637C">
          <w:rPr>
            <w:rStyle w:val="ad"/>
            <w:noProof/>
          </w:rPr>
          <w:t>1.1.1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3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_Toc449540700 \h </w:instrText>
        </w:r>
        <w:r w:rsidR="005F12C6">
          <w:rPr>
            <w:noProof/>
            <w:webHidden/>
          </w:rPr>
          <w:fldChar w:fldCharType="separate"/>
        </w:r>
        <w:r w:rsidR="0044791F">
          <w:rPr>
            <w:rFonts w:hint="eastAsia"/>
            <w:b/>
            <w:bCs/>
            <w:noProof/>
            <w:webHidden/>
          </w:rPr>
          <w:t>错误</w:t>
        </w:r>
        <w:r w:rsidR="0044791F">
          <w:rPr>
            <w:rFonts w:hint="eastAsia"/>
            <w:b/>
            <w:bCs/>
            <w:noProof/>
            <w:webHidden/>
          </w:rPr>
          <w:t>!</w:t>
        </w:r>
        <w:r w:rsidR="0044791F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A91DE4" w:rsidRDefault="008F7B5E" w:rsidP="006E022F">
      <w:pPr>
        <w:rPr>
          <w:b/>
        </w:rPr>
      </w:pPr>
      <w:r>
        <w:rPr>
          <w:b/>
        </w:rPr>
        <w:fldChar w:fldCharType="end"/>
      </w:r>
    </w:p>
    <w:p w:rsidR="00A91DE4" w:rsidRDefault="00A91DE4" w:rsidP="00A91DE4">
      <w:r>
        <w:br w:type="page"/>
      </w:r>
    </w:p>
    <w:p w:rsidR="006E022F" w:rsidRDefault="0059392D" w:rsidP="0039092D">
      <w:pPr>
        <w:pStyle w:val="1"/>
      </w:pPr>
      <w:r>
        <w:rPr>
          <w:rFonts w:hint="eastAsia"/>
        </w:rPr>
        <w:lastRenderedPageBreak/>
        <w:t>hello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</w:p>
    <w:p w:rsidR="0059392D" w:rsidRDefault="0059392D" w:rsidP="0059392D">
      <w:pPr>
        <w:pStyle w:val="a0"/>
      </w:pPr>
      <w:r>
        <w:rPr>
          <w:rFonts w:hint="eastAsia"/>
        </w:rPr>
        <w:t>代码版本控制器</w:t>
      </w:r>
    </w:p>
    <w:p w:rsidR="0059392D" w:rsidRDefault="0059392D" w:rsidP="0059392D">
      <w:pPr>
        <w:pStyle w:val="a0"/>
      </w:pPr>
      <w:r>
        <w:rPr>
          <w:rFonts w:hint="eastAsia"/>
        </w:rPr>
        <w:t>用于保存各个阶段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代码的状态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便于后期的查找和恢复</w:t>
      </w:r>
      <w:r>
        <w:rPr>
          <w:rFonts w:hint="eastAsia"/>
        </w:rPr>
        <w:t>.</w:t>
      </w:r>
    </w:p>
    <w:p w:rsidR="0059392D" w:rsidRDefault="00B10305" w:rsidP="0059392D">
      <w:pPr>
        <w:pStyle w:val="a0"/>
      </w:pPr>
      <w:r>
        <w:rPr>
          <w:rFonts w:hint="eastAsia"/>
        </w:rPr>
        <w:t>像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keepbit</w:t>
      </w:r>
      <w:proofErr w:type="spellEnd"/>
      <w:r>
        <w:rPr>
          <w:rFonts w:hint="eastAsia"/>
        </w:rPr>
        <w:t>,</w:t>
      </w:r>
      <w:r>
        <w:t xml:space="preserve"> ….</w:t>
      </w:r>
      <w:proofErr w:type="spellStart"/>
      <w:r>
        <w:t>cvs</w:t>
      </w:r>
      <w:proofErr w:type="spellEnd"/>
      <w:r>
        <w:t xml:space="preserve"> </w:t>
      </w:r>
      <w:r>
        <w:rPr>
          <w:rFonts w:hint="eastAsia"/>
        </w:rPr>
        <w:t>都是版本控制器</w:t>
      </w:r>
      <w:r>
        <w:rPr>
          <w:rFonts w:hint="eastAsia"/>
        </w:rPr>
        <w:t>.</w:t>
      </w:r>
    </w:p>
    <w:p w:rsidR="00B10305" w:rsidRDefault="00B10305" w:rsidP="0059392D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开源项目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项目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主要使用的版本控制器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包括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代码也是托管在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</w:t>
      </w:r>
      <w:r>
        <w:rPr>
          <w:rFonts w:hint="eastAsia"/>
        </w:rPr>
        <w:t>(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)</w:t>
      </w:r>
    </w:p>
    <w:p w:rsidR="00B10305" w:rsidRDefault="00B10305" w:rsidP="0059392D">
      <w:pPr>
        <w:pStyle w:val="a0"/>
      </w:pPr>
    </w:p>
    <w:p w:rsidR="0039092D" w:rsidRDefault="0039092D" w:rsidP="0059392D">
      <w:pPr>
        <w:pStyle w:val="a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的作者是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linus</w:t>
      </w:r>
      <w:proofErr w:type="spellEnd"/>
      <w:r>
        <w:rPr>
          <w:rFonts w:hint="eastAsia"/>
        </w:rPr>
        <w:t>同一个人</w:t>
      </w:r>
      <w:r>
        <w:rPr>
          <w:rFonts w:hint="eastAsia"/>
        </w:rPr>
        <w:t>.</w:t>
      </w:r>
    </w:p>
    <w:p w:rsidR="0039092D" w:rsidRDefault="0039092D" w:rsidP="0059392D">
      <w:pPr>
        <w:pStyle w:val="a0"/>
      </w:pPr>
    </w:p>
    <w:p w:rsidR="0039092D" w:rsidRDefault="0039092D" w:rsidP="0039092D">
      <w:pPr>
        <w:pStyle w:val="a0"/>
        <w:ind w:firstLine="0"/>
      </w:pPr>
      <w:r>
        <w:tab/>
      </w:r>
      <w:r>
        <w:rPr>
          <w:rFonts w:hint="eastAsia"/>
        </w:rPr>
        <w:t>基于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搭建的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免费的代码托管网站</w:t>
      </w:r>
      <w:r>
        <w:rPr>
          <w:rFonts w:hint="eastAsia"/>
        </w:rPr>
        <w:t>.</w:t>
      </w:r>
    </w:p>
    <w:p w:rsidR="0039092D" w:rsidRDefault="0039092D" w:rsidP="0039092D">
      <w:pPr>
        <w:pStyle w:val="a0"/>
        <w:ind w:firstLine="0"/>
      </w:pPr>
    </w:p>
    <w:p w:rsidR="0039092D" w:rsidRDefault="0039092D" w:rsidP="0039092D">
      <w:pPr>
        <w:pStyle w:val="a0"/>
        <w:ind w:firstLine="0"/>
      </w:pPr>
    </w:p>
    <w:p w:rsidR="0039092D" w:rsidRDefault="0039092D" w:rsidP="0039092D">
      <w:pPr>
        <w:pStyle w:val="a0"/>
        <w:ind w:firstLine="0"/>
      </w:pPr>
      <w:r>
        <w:object w:dxaOrig="2311" w:dyaOrig="4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15.5pt;height:225.65pt" o:ole="">
            <v:imagedata r:id="rId7" o:title=""/>
          </v:shape>
          <o:OLEObject Type="Embed" ProgID="Visio.Drawing.15" ShapeID="_x0000_i1029" DrawAspect="Content" ObjectID="_1542552097" r:id="rId8"/>
        </w:object>
      </w:r>
      <w:r>
        <w:t xml:space="preserve"> </w:t>
      </w:r>
    </w:p>
    <w:p w:rsidR="0039092D" w:rsidRDefault="0039092D" w:rsidP="0039092D">
      <w:pPr>
        <w:pStyle w:val="a0"/>
        <w:ind w:firstLine="0"/>
      </w:pPr>
    </w:p>
    <w:p w:rsidR="0039092D" w:rsidRDefault="0039092D" w:rsidP="0039092D">
      <w:pPr>
        <w:pStyle w:val="1"/>
      </w:pPr>
      <w:r>
        <w:rPr>
          <w:rFonts w:hint="eastAsia"/>
        </w:rPr>
        <w:lastRenderedPageBreak/>
        <w:t>安装</w:t>
      </w:r>
    </w:p>
    <w:p w:rsidR="00A93C24" w:rsidRPr="00A93C24" w:rsidRDefault="00A93C24" w:rsidP="00A93C24">
      <w:pPr>
        <w:rPr>
          <w:rFonts w:hint="eastAsia"/>
        </w:rPr>
      </w:pPr>
      <w:r>
        <w:rPr>
          <w:noProof/>
        </w:rPr>
        <w:drawing>
          <wp:inline distT="0" distB="0" distL="0" distR="0" wp14:anchorId="4F3F64E4" wp14:editId="27FF76A6">
            <wp:extent cx="5278120" cy="7569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2D" w:rsidRDefault="0039092D" w:rsidP="00117389">
      <w:pPr>
        <w:pStyle w:val="2"/>
      </w:pPr>
      <w:r>
        <w:rPr>
          <w:rFonts w:hint="eastAsia"/>
        </w:rPr>
        <w:t>windows</w:t>
      </w:r>
    </w:p>
    <w:p w:rsidR="00A93C24" w:rsidRDefault="00A93C24" w:rsidP="00A93C24">
      <w:pPr>
        <w:pStyle w:val="a0"/>
      </w:pPr>
      <w:r>
        <w:rPr>
          <w:noProof/>
        </w:rPr>
        <w:drawing>
          <wp:inline distT="0" distB="0" distL="0" distR="0" wp14:anchorId="0B4DE384" wp14:editId="32D73035">
            <wp:extent cx="4752975" cy="3686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24" w:rsidRDefault="00A93C24" w:rsidP="00A93C24">
      <w:pPr>
        <w:pStyle w:val="a0"/>
      </w:pPr>
      <w:r>
        <w:rPr>
          <w:noProof/>
        </w:rPr>
        <w:lastRenderedPageBreak/>
        <w:drawing>
          <wp:inline distT="0" distB="0" distL="0" distR="0" wp14:anchorId="08398853" wp14:editId="71818566">
            <wp:extent cx="475297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1" w:rsidRDefault="00370281" w:rsidP="00A93C24">
      <w:pPr>
        <w:pStyle w:val="a0"/>
      </w:pPr>
      <w:r>
        <w:rPr>
          <w:noProof/>
        </w:rPr>
        <w:drawing>
          <wp:inline distT="0" distB="0" distL="0" distR="0" wp14:anchorId="0CF243E5" wp14:editId="323DA941">
            <wp:extent cx="4752975" cy="3686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1" w:rsidRDefault="00370281" w:rsidP="00A93C24">
      <w:pPr>
        <w:pStyle w:val="a0"/>
      </w:pPr>
      <w:r>
        <w:rPr>
          <w:noProof/>
        </w:rPr>
        <w:lastRenderedPageBreak/>
        <w:drawing>
          <wp:inline distT="0" distB="0" distL="0" distR="0" wp14:anchorId="16FB36BC" wp14:editId="4A4CFFFE">
            <wp:extent cx="4752975" cy="3686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1" w:rsidRDefault="00370281" w:rsidP="00A93C24">
      <w:pPr>
        <w:pStyle w:val="a0"/>
      </w:pPr>
      <w:r>
        <w:rPr>
          <w:noProof/>
        </w:rPr>
        <w:drawing>
          <wp:inline distT="0" distB="0" distL="0" distR="0" wp14:anchorId="1848AFA8" wp14:editId="58178380">
            <wp:extent cx="4772025" cy="3876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1" w:rsidRDefault="00370281" w:rsidP="00A93C24">
      <w:pPr>
        <w:pStyle w:val="a0"/>
      </w:pPr>
      <w:r>
        <w:rPr>
          <w:noProof/>
        </w:rPr>
        <w:lastRenderedPageBreak/>
        <w:drawing>
          <wp:inline distT="0" distB="0" distL="0" distR="0" wp14:anchorId="32F960AC" wp14:editId="64ADD51C">
            <wp:extent cx="4752975" cy="3686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1" w:rsidRDefault="00370281" w:rsidP="00A93C24">
      <w:pPr>
        <w:pStyle w:val="a0"/>
      </w:pPr>
    </w:p>
    <w:p w:rsidR="00370281" w:rsidRDefault="00370281" w:rsidP="00A93C24">
      <w:pPr>
        <w:pStyle w:val="a0"/>
      </w:pPr>
      <w:r>
        <w:rPr>
          <w:noProof/>
        </w:rPr>
        <w:lastRenderedPageBreak/>
        <w:drawing>
          <wp:inline distT="0" distB="0" distL="0" distR="0" wp14:anchorId="1663F606" wp14:editId="7540A14A">
            <wp:extent cx="3038475" cy="5638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EB" w:rsidRDefault="00397CEB" w:rsidP="00A93C24">
      <w:pPr>
        <w:pStyle w:val="a0"/>
      </w:pPr>
    </w:p>
    <w:p w:rsidR="00397CEB" w:rsidRDefault="00397CEB" w:rsidP="00A93C24">
      <w:pPr>
        <w:pStyle w:val="a0"/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</w:t>
      </w:r>
    </w:p>
    <w:p w:rsidR="00397CEB" w:rsidRPr="00A93C24" w:rsidRDefault="00397CEB" w:rsidP="00A93C24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8F3B6C" wp14:editId="3B8ED333">
            <wp:extent cx="5278120" cy="36379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2D" w:rsidRDefault="0039092D" w:rsidP="0039092D">
      <w:pPr>
        <w:pStyle w:val="2"/>
      </w:pPr>
      <w:proofErr w:type="spellStart"/>
      <w:r>
        <w:rPr>
          <w:rFonts w:hint="eastAsia"/>
        </w:rPr>
        <w:t>linux</w:t>
      </w:r>
      <w:proofErr w:type="spellEnd"/>
    </w:p>
    <w:p w:rsidR="009D5E97" w:rsidRDefault="009D5E97" w:rsidP="009D5E97">
      <w:pPr>
        <w:pStyle w:val="a0"/>
      </w:pPr>
      <w:r>
        <w:rPr>
          <w:noProof/>
        </w:rPr>
        <w:drawing>
          <wp:inline distT="0" distB="0" distL="0" distR="0" wp14:anchorId="2449CB98" wp14:editId="5AD324DA">
            <wp:extent cx="5278120" cy="18961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9E" w:rsidRDefault="00625E9E" w:rsidP="009D5E97">
      <w:pPr>
        <w:pStyle w:val="a0"/>
      </w:pPr>
    </w:p>
    <w:p w:rsidR="00625E9E" w:rsidRDefault="00625E9E" w:rsidP="00625E9E">
      <w:pPr>
        <w:pStyle w:val="3"/>
      </w:pPr>
      <w:r>
        <w:rPr>
          <w:rFonts w:hint="eastAsia"/>
        </w:rPr>
        <w:t>基础依赖</w:t>
      </w:r>
    </w:p>
    <w:p w:rsidR="00625E9E" w:rsidRPr="00625E9E" w:rsidRDefault="00625E9E" w:rsidP="00625E9E">
      <w:pPr>
        <w:pStyle w:val="a0"/>
        <w:rPr>
          <w:rFonts w:hint="eastAsia"/>
        </w:rPr>
      </w:pPr>
    </w:p>
    <w:p w:rsidR="009D5E97" w:rsidRDefault="00625E9E" w:rsidP="009D5E97">
      <w:pPr>
        <w:pStyle w:val="a0"/>
      </w:pPr>
      <w:r w:rsidRPr="00625E9E">
        <w:t>yum --</w:t>
      </w:r>
      <w:proofErr w:type="spellStart"/>
      <w:r w:rsidRPr="00625E9E">
        <w:t>disablerepo</w:t>
      </w:r>
      <w:proofErr w:type="spellEnd"/>
      <w:r w:rsidRPr="00625E9E">
        <w:t>=\* --</w:t>
      </w:r>
      <w:proofErr w:type="spellStart"/>
      <w:r w:rsidRPr="00625E9E">
        <w:t>enablerepo</w:t>
      </w:r>
      <w:proofErr w:type="spellEnd"/>
      <w:r w:rsidRPr="00625E9E">
        <w:t xml:space="preserve">=c6-media install </w:t>
      </w:r>
      <w:proofErr w:type="spellStart"/>
      <w:r w:rsidRPr="00625E9E">
        <w:t>gcc</w:t>
      </w:r>
      <w:proofErr w:type="spellEnd"/>
      <w:r w:rsidRPr="00625E9E">
        <w:t xml:space="preserve"> </w:t>
      </w:r>
      <w:proofErr w:type="spellStart"/>
      <w:r w:rsidRPr="00625E9E">
        <w:t>gcc-c</w:t>
      </w:r>
      <w:proofErr w:type="spellEnd"/>
      <w:r w:rsidRPr="00625E9E">
        <w:t xml:space="preserve">++ </w:t>
      </w:r>
      <w:proofErr w:type="spellStart"/>
      <w:r w:rsidRPr="00625E9E">
        <w:t>perl</w:t>
      </w:r>
      <w:proofErr w:type="spellEnd"/>
      <w:r w:rsidRPr="00625E9E">
        <w:t xml:space="preserve"> </w:t>
      </w:r>
      <w:proofErr w:type="spellStart"/>
      <w:r w:rsidRPr="00625E9E">
        <w:t>perl-devel</w:t>
      </w:r>
      <w:proofErr w:type="spellEnd"/>
      <w:r w:rsidRPr="00625E9E">
        <w:t xml:space="preserve"> curl-</w:t>
      </w:r>
      <w:proofErr w:type="spellStart"/>
      <w:r w:rsidRPr="00625E9E">
        <w:t>devel</w:t>
      </w:r>
      <w:proofErr w:type="spellEnd"/>
      <w:r w:rsidRPr="00625E9E">
        <w:t xml:space="preserve"> expat-</w:t>
      </w:r>
      <w:proofErr w:type="spellStart"/>
      <w:r w:rsidRPr="00625E9E">
        <w:t>devel</w:t>
      </w:r>
      <w:proofErr w:type="spellEnd"/>
      <w:r w:rsidRPr="00625E9E">
        <w:t xml:space="preserve"> </w:t>
      </w:r>
      <w:proofErr w:type="spellStart"/>
      <w:r w:rsidRPr="00625E9E">
        <w:t>gettext-devel</w:t>
      </w:r>
      <w:proofErr w:type="spellEnd"/>
      <w:r w:rsidRPr="00625E9E">
        <w:t xml:space="preserve"> </w:t>
      </w:r>
      <w:proofErr w:type="spellStart"/>
      <w:r w:rsidRPr="00625E9E">
        <w:t>openssl-devel</w:t>
      </w:r>
      <w:proofErr w:type="spellEnd"/>
      <w:r w:rsidRPr="00625E9E">
        <w:t xml:space="preserve"> </w:t>
      </w:r>
      <w:proofErr w:type="spellStart"/>
      <w:r w:rsidRPr="00625E9E">
        <w:t>perl-devel</w:t>
      </w:r>
      <w:proofErr w:type="spellEnd"/>
      <w:r w:rsidRPr="00625E9E">
        <w:t xml:space="preserve"> </w:t>
      </w:r>
      <w:proofErr w:type="spellStart"/>
      <w:r w:rsidRPr="00625E9E">
        <w:t>zlib-devel</w:t>
      </w:r>
      <w:proofErr w:type="spellEnd"/>
      <w:r w:rsidRPr="00625E9E">
        <w:t xml:space="preserve"> </w:t>
      </w:r>
      <w:proofErr w:type="spellStart"/>
      <w:r w:rsidRPr="00625E9E">
        <w:t>tcl</w:t>
      </w:r>
      <w:proofErr w:type="spellEnd"/>
      <w:r w:rsidRPr="00625E9E">
        <w:t xml:space="preserve"> build-essential </w:t>
      </w:r>
      <w:proofErr w:type="spellStart"/>
      <w:r w:rsidRPr="00625E9E">
        <w:t>tk</w:t>
      </w:r>
      <w:proofErr w:type="spellEnd"/>
      <w:r w:rsidRPr="00625E9E">
        <w:t xml:space="preserve"> </w:t>
      </w:r>
      <w:proofErr w:type="spellStart"/>
      <w:r w:rsidRPr="00625E9E">
        <w:t>gettext</w:t>
      </w:r>
      <w:proofErr w:type="spellEnd"/>
    </w:p>
    <w:p w:rsidR="00625E9E" w:rsidRDefault="00625E9E" w:rsidP="009D5E97">
      <w:pPr>
        <w:pStyle w:val="a0"/>
      </w:pPr>
      <w:r>
        <w:rPr>
          <w:noProof/>
        </w:rPr>
        <w:lastRenderedPageBreak/>
        <w:drawing>
          <wp:inline distT="0" distB="0" distL="0" distR="0" wp14:anchorId="7E16DFE1" wp14:editId="2D57098B">
            <wp:extent cx="5278120" cy="23037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7" w:rsidRDefault="009D5E97" w:rsidP="00EF5A30">
      <w:pPr>
        <w:pStyle w:val="3"/>
      </w:pPr>
      <w:r>
        <w:rPr>
          <w:rFonts w:hint="eastAsia"/>
        </w:rPr>
        <w:t>解压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进入</w:t>
      </w:r>
    </w:p>
    <w:p w:rsidR="009D5E97" w:rsidRDefault="007A4FEC" w:rsidP="009D5E97">
      <w:pPr>
        <w:pStyle w:val="a0"/>
      </w:pPr>
      <w:r>
        <w:rPr>
          <w:noProof/>
        </w:rPr>
        <w:drawing>
          <wp:inline distT="0" distB="0" distL="0" distR="0" wp14:anchorId="2166761D" wp14:editId="109DCAD3">
            <wp:extent cx="3429000" cy="46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EC" w:rsidRDefault="007A4FEC" w:rsidP="009D5E97">
      <w:pPr>
        <w:pStyle w:val="a0"/>
      </w:pPr>
    </w:p>
    <w:p w:rsidR="007A4FEC" w:rsidRDefault="007A4FEC" w:rsidP="00EF5A30">
      <w:pPr>
        <w:pStyle w:val="3"/>
        <w:rPr>
          <w:rFonts w:hint="eastAsia"/>
        </w:rPr>
      </w:pPr>
      <w:r>
        <w:rPr>
          <w:rFonts w:hint="eastAsia"/>
        </w:rPr>
        <w:t>编译生成</w:t>
      </w:r>
      <w:r>
        <w:rPr>
          <w:rFonts w:hint="eastAsia"/>
        </w:rPr>
        <w:t>configure</w:t>
      </w:r>
      <w:r w:rsidR="001B3C7E">
        <w:t>, make configure</w:t>
      </w:r>
    </w:p>
    <w:p w:rsidR="007A4FEC" w:rsidRDefault="007A4FEC" w:rsidP="009D5E97">
      <w:pPr>
        <w:pStyle w:val="a0"/>
      </w:pPr>
      <w:r>
        <w:rPr>
          <w:rFonts w:hint="eastAsia"/>
        </w:rPr>
        <w:t xml:space="preserve"> </w:t>
      </w:r>
      <w:r w:rsidR="001B3C7E">
        <w:rPr>
          <w:noProof/>
        </w:rPr>
        <w:drawing>
          <wp:inline distT="0" distB="0" distL="0" distR="0" wp14:anchorId="3E311ABE" wp14:editId="7968D00B">
            <wp:extent cx="5278120" cy="901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7E" w:rsidRDefault="001B3C7E" w:rsidP="009D5E97">
      <w:pPr>
        <w:pStyle w:val="a0"/>
      </w:pPr>
    </w:p>
    <w:p w:rsidR="001B3C7E" w:rsidRDefault="001B3C7E" w:rsidP="001B3C7E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B211A6" w:rsidRDefault="00BD3283" w:rsidP="00BD3283">
      <w:pPr>
        <w:pStyle w:val="a0"/>
      </w:pPr>
      <w:proofErr w:type="gramStart"/>
      <w:r w:rsidRPr="00BD3283">
        <w:t>./</w:t>
      </w:r>
      <w:proofErr w:type="gramEnd"/>
      <w:r w:rsidRPr="00BD3283">
        <w:t>configure --prefix=/</w:t>
      </w:r>
      <w:proofErr w:type="spellStart"/>
      <w:r w:rsidRPr="00BD3283">
        <w:t>usr</w:t>
      </w:r>
      <w:proofErr w:type="spellEnd"/>
      <w:r w:rsidRPr="00BD3283">
        <w:t>/local/</w:t>
      </w:r>
      <w:proofErr w:type="spellStart"/>
      <w:r w:rsidRPr="00BD3283">
        <w:t>git</w:t>
      </w:r>
      <w:proofErr w:type="spellEnd"/>
      <w:r w:rsidRPr="00BD3283">
        <w:t xml:space="preserve"> &amp;&amp; make &amp;&amp; make install</w:t>
      </w:r>
    </w:p>
    <w:p w:rsidR="00BD3283" w:rsidRPr="00BD3283" w:rsidRDefault="00BD3283" w:rsidP="00BD3283">
      <w:pPr>
        <w:pStyle w:val="a0"/>
      </w:pPr>
      <w:r>
        <w:rPr>
          <w:noProof/>
        </w:rPr>
        <w:drawing>
          <wp:inline distT="0" distB="0" distL="0" distR="0" wp14:anchorId="57A0B487" wp14:editId="48C628D8">
            <wp:extent cx="5278120" cy="6407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A6" w:rsidRDefault="00B211A6" w:rsidP="00B211A6">
      <w:pPr>
        <w:pStyle w:val="3"/>
      </w:pPr>
      <w:r>
        <w:rPr>
          <w:rFonts w:hint="eastAsia"/>
        </w:rPr>
        <w:lastRenderedPageBreak/>
        <w:t>配置环境变量</w:t>
      </w:r>
    </w:p>
    <w:p w:rsidR="00BD3283" w:rsidRDefault="00BD3283" w:rsidP="00BD3283">
      <w:pPr>
        <w:pStyle w:val="a0"/>
      </w:pPr>
      <w:r>
        <w:rPr>
          <w:noProof/>
        </w:rPr>
        <w:drawing>
          <wp:inline distT="0" distB="0" distL="0" distR="0" wp14:anchorId="4A8417D3" wp14:editId="4C7935B0">
            <wp:extent cx="5278120" cy="820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70" w:rsidRDefault="002A0D70" w:rsidP="00BD3283">
      <w:pPr>
        <w:pStyle w:val="a0"/>
      </w:pPr>
    </w:p>
    <w:p w:rsidR="002A0D70" w:rsidRDefault="002A0D70" w:rsidP="00BD3283">
      <w:pPr>
        <w:pStyle w:val="a0"/>
      </w:pPr>
    </w:p>
    <w:p w:rsidR="002A0D70" w:rsidRDefault="002A0D70" w:rsidP="00BD3283">
      <w:pPr>
        <w:pStyle w:val="a0"/>
      </w:pPr>
      <w:r>
        <w:rPr>
          <w:rFonts w:hint="eastAsia"/>
        </w:rPr>
        <w:t>执行</w:t>
      </w:r>
    </w:p>
    <w:p w:rsidR="002A0D70" w:rsidRDefault="002A0D70" w:rsidP="00BD3283">
      <w:pPr>
        <w:pStyle w:val="a0"/>
      </w:pPr>
      <w:r>
        <w:rPr>
          <w:noProof/>
        </w:rPr>
        <w:drawing>
          <wp:inline distT="0" distB="0" distL="0" distR="0" wp14:anchorId="25D01974" wp14:editId="3163950F">
            <wp:extent cx="5278120" cy="2304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5A" w:rsidRDefault="00512A5A" w:rsidP="00BD3283">
      <w:pPr>
        <w:pStyle w:val="a0"/>
      </w:pPr>
    </w:p>
    <w:p w:rsidR="00512A5A" w:rsidRDefault="00512A5A" w:rsidP="00BD3283">
      <w:pPr>
        <w:pStyle w:val="a0"/>
      </w:pPr>
    </w:p>
    <w:p w:rsidR="00512A5A" w:rsidRDefault="00512A5A" w:rsidP="00512A5A">
      <w:pPr>
        <w:pStyle w:val="1"/>
      </w:pPr>
      <w:r>
        <w:rPr>
          <w:rFonts w:hint="eastAsia"/>
        </w:rPr>
        <w:lastRenderedPageBreak/>
        <w:t>快速使用</w:t>
      </w:r>
    </w:p>
    <w:p w:rsidR="00512A5A" w:rsidRDefault="00512A5A" w:rsidP="00512A5A">
      <w:pPr>
        <w:pStyle w:val="2"/>
      </w:pPr>
      <w:r>
        <w:rPr>
          <w:rFonts w:hint="eastAsia"/>
        </w:rPr>
        <w:t>初始化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F6040C" w:rsidRDefault="00F6040C" w:rsidP="00F6040C">
      <w:pPr>
        <w:pStyle w:val="a0"/>
      </w:pPr>
      <w:r>
        <w:rPr>
          <w:rFonts w:hint="eastAsia"/>
        </w:rPr>
        <w:t>在某个项目目录执行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将其初始成一个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管理的</w:t>
      </w:r>
      <w:r w:rsidR="00B239A0">
        <w:rPr>
          <w:rFonts w:hint="eastAsia"/>
        </w:rPr>
        <w:t>项目目录</w:t>
      </w:r>
    </w:p>
    <w:p w:rsidR="00B239A0" w:rsidRDefault="00F70077" w:rsidP="00F6040C">
      <w:pPr>
        <w:pStyle w:val="a0"/>
      </w:pPr>
      <w:r>
        <w:rPr>
          <w:rFonts w:hint="eastAsia"/>
        </w:rPr>
        <w:t>初始化空目录</w:t>
      </w:r>
      <w:r>
        <w:rPr>
          <w:rFonts w:hint="eastAsia"/>
        </w:rPr>
        <w:t>:</w:t>
      </w:r>
    </w:p>
    <w:p w:rsidR="00F70077" w:rsidRDefault="00F70077" w:rsidP="00F6040C">
      <w:pPr>
        <w:pStyle w:val="a0"/>
      </w:pPr>
      <w:r>
        <w:rPr>
          <w:noProof/>
        </w:rPr>
        <w:drawing>
          <wp:inline distT="0" distB="0" distL="0" distR="0" wp14:anchorId="36A36385" wp14:editId="0F4DBF7F">
            <wp:extent cx="5278120" cy="14395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77" w:rsidRDefault="00F70077" w:rsidP="00F6040C">
      <w:pPr>
        <w:pStyle w:val="a0"/>
      </w:pPr>
    </w:p>
    <w:p w:rsidR="00F70077" w:rsidRDefault="00F70077" w:rsidP="00F6040C">
      <w:pPr>
        <w:pStyle w:val="a0"/>
        <w:rPr>
          <w:rFonts w:hint="eastAsia"/>
        </w:rPr>
      </w:pPr>
      <w:proofErr w:type="gramStart"/>
      <w:r>
        <w:rPr>
          <w:rFonts w:hint="eastAsia"/>
        </w:rPr>
        <w:t>初始非</w:t>
      </w:r>
      <w:proofErr w:type="gramEnd"/>
      <w:r>
        <w:rPr>
          <w:rFonts w:hint="eastAsia"/>
        </w:rPr>
        <w:t>空目录</w:t>
      </w:r>
    </w:p>
    <w:p w:rsidR="00F70077" w:rsidRDefault="00F70077" w:rsidP="00F6040C">
      <w:pPr>
        <w:pStyle w:val="a0"/>
      </w:pPr>
      <w:r>
        <w:rPr>
          <w:noProof/>
        </w:rPr>
        <w:drawing>
          <wp:inline distT="0" distB="0" distL="0" distR="0" wp14:anchorId="0B21389D" wp14:editId="509F927D">
            <wp:extent cx="5278120" cy="19469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77" w:rsidRDefault="00F70077" w:rsidP="00F6040C">
      <w:pPr>
        <w:pStyle w:val="a0"/>
      </w:pPr>
    </w:p>
    <w:p w:rsidR="00F70077" w:rsidRDefault="00F70077" w:rsidP="00F6040C">
      <w:pPr>
        <w:pStyle w:val="a0"/>
      </w:pPr>
      <w:r>
        <w:rPr>
          <w:rFonts w:hint="eastAsia"/>
        </w:rPr>
        <w:t>初始化后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在当前目录下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创建一个版本库目录</w:t>
      </w:r>
      <w:r>
        <w:rPr>
          <w:rFonts w:hint="eastAsia"/>
        </w:rPr>
        <w:t>,</w:t>
      </w:r>
      <w:r>
        <w:t xml:space="preserve"> .</w:t>
      </w:r>
      <w:proofErr w:type="spellStart"/>
      <w:r>
        <w:t>git</w:t>
      </w:r>
      <w:proofErr w:type="spellEnd"/>
      <w:r>
        <w:t xml:space="preserve">, </w:t>
      </w:r>
      <w:r>
        <w:rPr>
          <w:rFonts w:hint="eastAsia"/>
        </w:rPr>
        <w:t>初始化后该版本库目录是空的</w:t>
      </w:r>
      <w:r>
        <w:rPr>
          <w:rFonts w:hint="eastAsia"/>
        </w:rPr>
        <w:t>:</w:t>
      </w:r>
    </w:p>
    <w:p w:rsidR="00F70077" w:rsidRDefault="00F70077" w:rsidP="00F6040C">
      <w:pPr>
        <w:pStyle w:val="a0"/>
      </w:pPr>
    </w:p>
    <w:p w:rsidR="0085196B" w:rsidRDefault="0085196B" w:rsidP="00F6040C">
      <w:pPr>
        <w:pStyle w:val="a0"/>
      </w:pPr>
      <w:r>
        <w:rPr>
          <w:rFonts w:hint="eastAsia"/>
        </w:rPr>
        <w:t>强调</w:t>
      </w:r>
      <w:r>
        <w:rPr>
          <w:rFonts w:hint="eastAsia"/>
        </w:rPr>
        <w:t>:</w:t>
      </w:r>
    </w:p>
    <w:p w:rsidR="0085196B" w:rsidRDefault="0085196B" w:rsidP="00F6040C">
      <w:pPr>
        <w:pStyle w:val="a0"/>
      </w:pPr>
      <w:r>
        <w:rPr>
          <w:rFonts w:hint="eastAsia"/>
        </w:rPr>
        <w:t>项目目录不是版本库目录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而项目目录中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才是版本库目录</w:t>
      </w:r>
      <w:r>
        <w:rPr>
          <w:rFonts w:hint="eastAsia"/>
        </w:rPr>
        <w:t>.</w:t>
      </w:r>
    </w:p>
    <w:p w:rsidR="0085196B" w:rsidRDefault="0085196B" w:rsidP="00F6040C">
      <w:pPr>
        <w:pStyle w:val="a0"/>
      </w:pPr>
    </w:p>
    <w:p w:rsidR="00447469" w:rsidRDefault="00447469" w:rsidP="00F6040C">
      <w:pPr>
        <w:pStyle w:val="a0"/>
      </w:pPr>
    </w:p>
    <w:p w:rsidR="00447469" w:rsidRDefault="00447469" w:rsidP="00447469">
      <w:pPr>
        <w:pStyle w:val="2"/>
      </w:pPr>
      <w:r>
        <w:rPr>
          <w:rFonts w:hint="eastAsia"/>
        </w:rPr>
        <w:lastRenderedPageBreak/>
        <w:t>正常编写代码</w:t>
      </w:r>
    </w:p>
    <w:p w:rsidR="008814DE" w:rsidRDefault="008814DE" w:rsidP="008814DE">
      <w:pPr>
        <w:pStyle w:val="a0"/>
      </w:pPr>
      <w:r>
        <w:rPr>
          <w:rFonts w:hint="eastAsia"/>
        </w:rPr>
        <w:t>不用考虑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的问题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常规敲代码即可</w:t>
      </w:r>
    </w:p>
    <w:p w:rsidR="008814DE" w:rsidRDefault="008814DE" w:rsidP="008814DE">
      <w:pPr>
        <w:pStyle w:val="a0"/>
      </w:pPr>
    </w:p>
    <w:p w:rsidR="005E039A" w:rsidRDefault="005E039A" w:rsidP="008814DE">
      <w:pPr>
        <w:pStyle w:val="a0"/>
      </w:pPr>
      <w:r>
        <w:rPr>
          <w:rFonts w:hint="eastAsia"/>
        </w:rPr>
        <w:t>任何编辑器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任何方式</w:t>
      </w:r>
      <w:r>
        <w:rPr>
          <w:rFonts w:hint="eastAsia"/>
        </w:rPr>
        <w:t>,(</w:t>
      </w:r>
      <w:r>
        <w:rPr>
          <w:rFonts w:hint="eastAsia"/>
        </w:rPr>
        <w:t>拷贝</w:t>
      </w:r>
      <w:r>
        <w:rPr>
          <w:rFonts w:hint="eastAsia"/>
        </w:rPr>
        <w:t>,</w:t>
      </w:r>
      <w:r>
        <w:rPr>
          <w:rFonts w:hint="eastAsia"/>
        </w:rPr>
        <w:t>粘贴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剪切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)</w:t>
      </w:r>
      <w:r>
        <w:rPr>
          <w:rFonts w:hint="eastAsia"/>
        </w:rPr>
        <w:t>都可以</w:t>
      </w:r>
      <w:r>
        <w:rPr>
          <w:rFonts w:hint="eastAsia"/>
        </w:rPr>
        <w:t>.</w:t>
      </w:r>
    </w:p>
    <w:p w:rsidR="005E039A" w:rsidRDefault="00F9581C" w:rsidP="008814DE">
      <w:pPr>
        <w:pStyle w:val="a0"/>
      </w:pPr>
      <w:r>
        <w:rPr>
          <w:noProof/>
        </w:rPr>
        <w:drawing>
          <wp:inline distT="0" distB="0" distL="0" distR="0" wp14:anchorId="3CEE5713" wp14:editId="6B5E9170">
            <wp:extent cx="5278120" cy="10756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1C" w:rsidRDefault="00F9581C" w:rsidP="008814DE">
      <w:pPr>
        <w:pStyle w:val="a0"/>
      </w:pPr>
    </w:p>
    <w:p w:rsidR="00F9581C" w:rsidRDefault="00F9581C" w:rsidP="008814DE">
      <w:pPr>
        <w:pStyle w:val="a0"/>
      </w:pPr>
      <w:r>
        <w:rPr>
          <w:rFonts w:hint="eastAsia"/>
        </w:rPr>
        <w:t>当代码告一段落</w:t>
      </w:r>
      <w:r>
        <w:rPr>
          <w:rFonts w:hint="eastAsia"/>
        </w:rPr>
        <w:t>.</w:t>
      </w:r>
    </w:p>
    <w:p w:rsidR="00F9581C" w:rsidRDefault="00F9581C" w:rsidP="008814DE">
      <w:pPr>
        <w:pStyle w:val="a0"/>
      </w:pPr>
    </w:p>
    <w:p w:rsidR="00DE2ADD" w:rsidRDefault="00DE2ADD" w:rsidP="008814DE">
      <w:pPr>
        <w:pStyle w:val="a0"/>
      </w:pPr>
    </w:p>
    <w:p w:rsidR="002F6F77" w:rsidRDefault="002F6F77" w:rsidP="002F6F77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add</w:t>
      </w:r>
    </w:p>
    <w:p w:rsidR="00676578" w:rsidRDefault="00676578" w:rsidP="00676578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</w:p>
    <w:p w:rsidR="00676578" w:rsidRDefault="00676578" w:rsidP="00676578">
      <w:pPr>
        <w:pStyle w:val="a0"/>
      </w:pPr>
      <w:r>
        <w:rPr>
          <w:rFonts w:hint="eastAsia"/>
        </w:rPr>
        <w:t>将当前目录</w:t>
      </w:r>
      <w:r>
        <w:rPr>
          <w:rFonts w:hint="eastAsia"/>
        </w:rPr>
        <w:t xml:space="preserve"> .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所有的修改都添加</w:t>
      </w:r>
      <w:r>
        <w:rPr>
          <w:rFonts w:hint="eastAsia"/>
        </w:rPr>
        <w:t>.</w:t>
      </w:r>
    </w:p>
    <w:p w:rsidR="00676578" w:rsidRDefault="006638E9" w:rsidP="00676578">
      <w:pPr>
        <w:pStyle w:val="a0"/>
      </w:pPr>
      <w:r>
        <w:rPr>
          <w:rFonts w:hint="eastAsia"/>
        </w:rPr>
        <w:t>(</w:t>
      </w:r>
      <w:r w:rsidR="00676578">
        <w:rPr>
          <w:rFonts w:hint="eastAsia"/>
        </w:rPr>
        <w:t>PS,</w:t>
      </w:r>
      <w:r w:rsidR="00676578">
        <w:t xml:space="preserve"> </w:t>
      </w:r>
      <w:r w:rsidR="00676578">
        <w:rPr>
          <w:rFonts w:hint="eastAsia"/>
        </w:rPr>
        <w:t>如果有不需要添加到版本库中的代码</w:t>
      </w:r>
      <w:r w:rsidR="00676578">
        <w:rPr>
          <w:rFonts w:hint="eastAsia"/>
        </w:rPr>
        <w:t>,</w:t>
      </w:r>
      <w:r w:rsidR="00676578">
        <w:t xml:space="preserve"> </w:t>
      </w:r>
      <w:r w:rsidR="00676578">
        <w:rPr>
          <w:rFonts w:hint="eastAsia"/>
        </w:rPr>
        <w:t>需要一个个文件的处理</w:t>
      </w:r>
      <w:r w:rsidR="00676578">
        <w:rPr>
          <w:rFonts w:hint="eastAsia"/>
        </w:rPr>
        <w:t>.</w:t>
      </w:r>
    </w:p>
    <w:p w:rsidR="006638E9" w:rsidRDefault="006638E9" w:rsidP="00676578">
      <w:pPr>
        <w:pStyle w:val="a0"/>
      </w:pPr>
      <w:r>
        <w:rPr>
          <w:noProof/>
        </w:rPr>
        <w:drawing>
          <wp:inline distT="0" distB="0" distL="0" distR="0" wp14:anchorId="56C9D0AC" wp14:editId="7C235B14">
            <wp:extent cx="5278120" cy="889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E9" w:rsidRDefault="006638E9" w:rsidP="00676578">
      <w:pPr>
        <w:pStyle w:val="a0"/>
      </w:pPr>
      <w:r>
        <w:rPr>
          <w:rFonts w:hint="eastAsia"/>
        </w:rPr>
        <w:t>)</w:t>
      </w:r>
    </w:p>
    <w:p w:rsidR="00F15025" w:rsidRDefault="00F15025" w:rsidP="00676578">
      <w:pPr>
        <w:pStyle w:val="a0"/>
      </w:pPr>
    </w:p>
    <w:p w:rsidR="00F15025" w:rsidRDefault="00F15025" w:rsidP="00F15025">
      <w:pPr>
        <w:pStyle w:val="2"/>
      </w:pPr>
      <w:r>
        <w:rPr>
          <w:rFonts w:hint="eastAsia"/>
        </w:rPr>
        <w:t>设置作者信息</w:t>
      </w:r>
    </w:p>
    <w:p w:rsidR="00F15025" w:rsidRDefault="00F15025" w:rsidP="00F15025">
      <w:pPr>
        <w:pStyle w:val="a0"/>
      </w:pPr>
      <w:r>
        <w:rPr>
          <w:rFonts w:hint="eastAsia"/>
        </w:rPr>
        <w:t>第一次提交时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要设置自己的用户信息</w:t>
      </w:r>
      <w:r>
        <w:rPr>
          <w:rFonts w:hint="eastAsia"/>
        </w:rPr>
        <w:t>.</w:t>
      </w:r>
    </w:p>
    <w:p w:rsidR="00F15025" w:rsidRDefault="00F15025" w:rsidP="00F15025">
      <w:pPr>
        <w:pStyle w:val="a0"/>
      </w:pPr>
      <w:r>
        <w:rPr>
          <w:rFonts w:hint="eastAsia"/>
        </w:rPr>
        <w:t>设置作者信息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姓名和邮箱信息</w:t>
      </w:r>
      <w:r>
        <w:rPr>
          <w:rFonts w:hint="eastAsia"/>
        </w:rPr>
        <w:t>.</w:t>
      </w:r>
    </w:p>
    <w:p w:rsidR="00F15025" w:rsidRDefault="00F15025" w:rsidP="00F15025">
      <w:pPr>
        <w:pStyle w:val="a0"/>
      </w:pPr>
      <w:proofErr w:type="spellStart"/>
      <w: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配置项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</w:p>
    <w:p w:rsidR="00F15025" w:rsidRDefault="00F15025" w:rsidP="00F15025">
      <w:pPr>
        <w:pStyle w:val="a0"/>
        <w:rPr>
          <w:rFonts w:hint="eastAsia"/>
        </w:rPr>
      </w:pPr>
      <w:r>
        <w:rPr>
          <w:rFonts w:hint="eastAsia"/>
        </w:rPr>
        <w:t>进行设置</w:t>
      </w:r>
      <w:r>
        <w:rPr>
          <w:rFonts w:hint="eastAsia"/>
        </w:rPr>
        <w:t>,</w:t>
      </w:r>
      <w:r>
        <w:rPr>
          <w:rFonts w:hint="eastAsia"/>
        </w:rPr>
        <w:t>演示如下</w:t>
      </w:r>
      <w:r>
        <w:rPr>
          <w:rFonts w:hint="eastAsia"/>
        </w:rPr>
        <w:t>:</w:t>
      </w:r>
    </w:p>
    <w:p w:rsidR="00F15025" w:rsidRDefault="00F15025" w:rsidP="00F15025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3A3386" wp14:editId="1CD79418">
            <wp:extent cx="5278120" cy="8807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25" w:rsidRPr="00F15025" w:rsidRDefault="00F15025" w:rsidP="00F15025">
      <w:pPr>
        <w:pStyle w:val="a0"/>
        <w:rPr>
          <w:rFonts w:hint="eastAsia"/>
        </w:rPr>
      </w:pPr>
    </w:p>
    <w:p w:rsidR="00DE2ADD" w:rsidRDefault="00DE2ADD" w:rsidP="00DE2ADD">
      <w:pPr>
        <w:pStyle w:val="2"/>
      </w:pPr>
      <w:r>
        <w:rPr>
          <w:rFonts w:hint="eastAsia"/>
        </w:rPr>
        <w:t>提交版本到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版本控制器</w:t>
      </w:r>
      <w:r w:rsidR="002F6F77">
        <w:rPr>
          <w:rFonts w:hint="eastAsia"/>
        </w:rPr>
        <w:t>,</w:t>
      </w:r>
      <w:r w:rsidR="002F6F77">
        <w:t xml:space="preserve"> </w:t>
      </w:r>
      <w:proofErr w:type="spellStart"/>
      <w:r w:rsidR="002F6F77">
        <w:rPr>
          <w:rFonts w:hint="eastAsia"/>
        </w:rPr>
        <w:t>git</w:t>
      </w:r>
      <w:proofErr w:type="spellEnd"/>
      <w:r w:rsidR="002F6F77">
        <w:t xml:space="preserve"> </w:t>
      </w:r>
      <w:r w:rsidR="002F6F77">
        <w:rPr>
          <w:rFonts w:hint="eastAsia"/>
        </w:rPr>
        <w:t>commit</w:t>
      </w:r>
    </w:p>
    <w:p w:rsidR="00EE2E32" w:rsidRDefault="00EE2E32" w:rsidP="00EE2E32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commit</w:t>
      </w:r>
      <w:r>
        <w:t xml:space="preserve"> -m “</w:t>
      </w:r>
      <w:r>
        <w:rPr>
          <w:rFonts w:hint="eastAsia"/>
        </w:rPr>
        <w:t>版本说明描述信息</w:t>
      </w:r>
      <w:r>
        <w:t>”</w:t>
      </w:r>
    </w:p>
    <w:p w:rsidR="00EE2E32" w:rsidRDefault="00EE2E32" w:rsidP="00EE2E32">
      <w:pPr>
        <w:pStyle w:val="a0"/>
      </w:pPr>
    </w:p>
    <w:p w:rsidR="00EE2E32" w:rsidRDefault="00EE2E32" w:rsidP="00EE2E32">
      <w:pPr>
        <w:pStyle w:val="a0"/>
      </w:pPr>
      <w:r>
        <w:rPr>
          <w:noProof/>
        </w:rPr>
        <w:drawing>
          <wp:inline distT="0" distB="0" distL="0" distR="0" wp14:anchorId="0DF44631" wp14:editId="2F8BABFB">
            <wp:extent cx="5278120" cy="12522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32" w:rsidRDefault="00EE2E32" w:rsidP="00EE2E32">
      <w:pPr>
        <w:pStyle w:val="a0"/>
      </w:pPr>
    </w:p>
    <w:p w:rsidR="00EE2E32" w:rsidRDefault="00EE2E32" w:rsidP="00EE2E32">
      <w:pPr>
        <w:pStyle w:val="a0"/>
      </w:pPr>
      <w:r>
        <w:rPr>
          <w:rFonts w:hint="eastAsia"/>
        </w:rPr>
        <w:t>提交成功的代码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永远也不会丢失</w:t>
      </w:r>
      <w:r>
        <w:rPr>
          <w:rFonts w:hint="eastAsia"/>
        </w:rPr>
        <w:t>!</w:t>
      </w:r>
    </w:p>
    <w:p w:rsidR="001368B4" w:rsidRDefault="001368B4" w:rsidP="00EE2E32">
      <w:pPr>
        <w:pStyle w:val="a0"/>
      </w:pPr>
    </w:p>
    <w:p w:rsidR="00EE2E32" w:rsidRDefault="00EE2E32" w:rsidP="00EE2E32">
      <w:pPr>
        <w:pStyle w:val="a0"/>
      </w:pPr>
    </w:p>
    <w:p w:rsidR="0056370A" w:rsidRDefault="0056370A" w:rsidP="00EE2E32">
      <w:pPr>
        <w:pStyle w:val="a0"/>
      </w:pPr>
    </w:p>
    <w:p w:rsidR="0056370A" w:rsidRDefault="0056370A" w:rsidP="0056370A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log,</w:t>
      </w:r>
      <w:r>
        <w:t xml:space="preserve"> </w:t>
      </w:r>
      <w:r>
        <w:rPr>
          <w:rFonts w:hint="eastAsia"/>
        </w:rPr>
        <w:t>查看提交日志</w:t>
      </w:r>
    </w:p>
    <w:p w:rsidR="0056370A" w:rsidRDefault="0056370A" w:rsidP="0056370A">
      <w:pPr>
        <w:pStyle w:val="a0"/>
      </w:pPr>
      <w:r>
        <w:rPr>
          <w:noProof/>
        </w:rPr>
        <w:drawing>
          <wp:inline distT="0" distB="0" distL="0" distR="0" wp14:anchorId="06650DE5" wp14:editId="14F000FA">
            <wp:extent cx="5278120" cy="13823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15" w:rsidRDefault="006E6B15" w:rsidP="0056370A">
      <w:pPr>
        <w:pStyle w:val="a0"/>
      </w:pPr>
    </w:p>
    <w:p w:rsidR="006E6B15" w:rsidRDefault="006E6B15" w:rsidP="0056370A">
      <w:pPr>
        <w:pStyle w:val="a0"/>
      </w:pPr>
    </w:p>
    <w:p w:rsidR="006E6B15" w:rsidRDefault="006E6B15" w:rsidP="006E6B15">
      <w:pPr>
        <w:pStyle w:val="2"/>
      </w:pPr>
      <w:r>
        <w:rPr>
          <w:rFonts w:hint="eastAsia"/>
        </w:rPr>
        <w:lastRenderedPageBreak/>
        <w:t>再次编辑</w:t>
      </w:r>
      <w:r w:rsidR="00BA0FE3">
        <w:rPr>
          <w:rFonts w:hint="eastAsia"/>
        </w:rPr>
        <w:t>,</w:t>
      </w:r>
      <w:r w:rsidR="00BA0FE3">
        <w:t xml:space="preserve"> </w:t>
      </w:r>
      <w:r>
        <w:rPr>
          <w:rFonts w:hint="eastAsia"/>
        </w:rPr>
        <w:t>提交新版本</w:t>
      </w:r>
    </w:p>
    <w:p w:rsidR="00BA0FE3" w:rsidRDefault="009D00EB" w:rsidP="00BA0FE3">
      <w:pPr>
        <w:pStyle w:val="a0"/>
      </w:pPr>
      <w:r>
        <w:rPr>
          <w:rFonts w:hint="eastAsia"/>
        </w:rPr>
        <w:t>添加新文件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删除旧文件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修改文件</w:t>
      </w:r>
    </w:p>
    <w:p w:rsidR="009D00EB" w:rsidRDefault="00DE0692" w:rsidP="00BA0FE3">
      <w:pPr>
        <w:pStyle w:val="a0"/>
      </w:pPr>
      <w:r>
        <w:rPr>
          <w:noProof/>
        </w:rPr>
        <w:drawing>
          <wp:inline distT="0" distB="0" distL="0" distR="0" wp14:anchorId="2485002A" wp14:editId="1B742992">
            <wp:extent cx="5278120" cy="11969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92" w:rsidRDefault="00DE0692" w:rsidP="00BA0FE3">
      <w:pPr>
        <w:pStyle w:val="a0"/>
      </w:pPr>
      <w:r>
        <w:rPr>
          <w:noProof/>
        </w:rPr>
        <w:drawing>
          <wp:inline distT="0" distB="0" distL="0" distR="0" wp14:anchorId="14B60011" wp14:editId="7DC07BF6">
            <wp:extent cx="2619375" cy="1514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92" w:rsidRDefault="00DE0692" w:rsidP="00BA0FE3">
      <w:pPr>
        <w:pStyle w:val="a0"/>
      </w:pPr>
    </w:p>
    <w:p w:rsidR="00DE0692" w:rsidRDefault="00DE0692" w:rsidP="00BA0FE3">
      <w:pPr>
        <w:pStyle w:val="a0"/>
      </w:pPr>
      <w:r>
        <w:rPr>
          <w:rFonts w:hint="eastAsia"/>
        </w:rPr>
        <w:t>删除了</w:t>
      </w:r>
      <w:proofErr w:type="spellStart"/>
      <w:r>
        <w:rPr>
          <w:rFonts w:hint="eastAsia"/>
        </w:rPr>
        <w:t>phpinfo.php</w:t>
      </w:r>
      <w:proofErr w:type="spellEnd"/>
    </w:p>
    <w:p w:rsidR="006C330D" w:rsidRDefault="006C330D" w:rsidP="00BA0FE3">
      <w:pPr>
        <w:pStyle w:val="a0"/>
      </w:pPr>
    </w:p>
    <w:p w:rsidR="006C330D" w:rsidRDefault="006C330D" w:rsidP="00BA0FE3">
      <w:pPr>
        <w:pStyle w:val="a0"/>
        <w:rPr>
          <w:rFonts w:hint="eastAsia"/>
        </w:rPr>
      </w:pPr>
      <w:r>
        <w:rPr>
          <w:rFonts w:hint="eastAsia"/>
        </w:rPr>
        <w:t>添加</w:t>
      </w:r>
    </w:p>
    <w:p w:rsidR="00DE0692" w:rsidRDefault="006C330D" w:rsidP="00BA0FE3">
      <w:pPr>
        <w:pStyle w:val="a0"/>
      </w:pPr>
      <w:r>
        <w:rPr>
          <w:noProof/>
        </w:rPr>
        <w:drawing>
          <wp:inline distT="0" distB="0" distL="0" distR="0" wp14:anchorId="1E83BC96" wp14:editId="5E195BC4">
            <wp:extent cx="5278120" cy="4648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D" w:rsidRDefault="006C330D" w:rsidP="00BA0FE3">
      <w:pPr>
        <w:pStyle w:val="a0"/>
      </w:pPr>
    </w:p>
    <w:p w:rsidR="006C330D" w:rsidRDefault="006C330D" w:rsidP="00BA0FE3">
      <w:pPr>
        <w:pStyle w:val="a0"/>
      </w:pPr>
      <w:r>
        <w:rPr>
          <w:rFonts w:hint="eastAsia"/>
        </w:rPr>
        <w:t>提交</w:t>
      </w:r>
    </w:p>
    <w:p w:rsidR="006C330D" w:rsidRDefault="006C330D" w:rsidP="00BA0FE3">
      <w:pPr>
        <w:pStyle w:val="a0"/>
      </w:pPr>
      <w:r>
        <w:rPr>
          <w:noProof/>
        </w:rPr>
        <w:drawing>
          <wp:inline distT="0" distB="0" distL="0" distR="0" wp14:anchorId="2A4CC0C2" wp14:editId="4B0D252A">
            <wp:extent cx="5278120" cy="10648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1" w:rsidRDefault="00EE237D" w:rsidP="00BA0FE3">
      <w:pPr>
        <w:pStyle w:val="a0"/>
      </w:pPr>
      <w:r>
        <w:rPr>
          <w:rFonts w:hint="eastAsia"/>
        </w:rPr>
        <w:t>(</w:t>
      </w:r>
      <w:r>
        <w:rPr>
          <w:rFonts w:hint="eastAsia"/>
        </w:rPr>
        <w:t>一旦提交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所有的修改都会被记录</w:t>
      </w:r>
      <w:r>
        <w:rPr>
          <w:rFonts w:hint="eastAsia"/>
        </w:rPr>
        <w:t>)</w:t>
      </w:r>
    </w:p>
    <w:p w:rsidR="008F77F1" w:rsidRDefault="008F77F1" w:rsidP="00BA0FE3">
      <w:pPr>
        <w:pStyle w:val="a0"/>
      </w:pPr>
    </w:p>
    <w:p w:rsidR="008F77F1" w:rsidRDefault="008F77F1" w:rsidP="00BA0FE3">
      <w:pPr>
        <w:pStyle w:val="a0"/>
      </w:pPr>
      <w:r>
        <w:rPr>
          <w:rFonts w:hint="eastAsia"/>
        </w:rPr>
        <w:t>目前</w:t>
      </w:r>
      <w:r>
        <w:rPr>
          <w:rFonts w:hint="eastAsia"/>
        </w:rPr>
        <w:t xml:space="preserve"> </w:t>
      </w:r>
      <w:r>
        <w:rPr>
          <w:rFonts w:hint="eastAsia"/>
        </w:rPr>
        <w:t>版本库中存在</w:t>
      </w:r>
      <w:r>
        <w:rPr>
          <w:rFonts w:hint="eastAsia"/>
        </w:rPr>
        <w:t>2</w:t>
      </w:r>
      <w:r>
        <w:rPr>
          <w:rFonts w:hint="eastAsia"/>
        </w:rPr>
        <w:t>个版本</w:t>
      </w:r>
    </w:p>
    <w:p w:rsidR="008F77F1" w:rsidRDefault="008F77F1" w:rsidP="00BA0FE3">
      <w:pPr>
        <w:pStyle w:val="a0"/>
      </w:pPr>
      <w:r>
        <w:rPr>
          <w:noProof/>
        </w:rPr>
        <w:lastRenderedPageBreak/>
        <w:drawing>
          <wp:inline distT="0" distB="0" distL="0" distR="0" wp14:anchorId="4C18120A" wp14:editId="77EEAE92">
            <wp:extent cx="5278120" cy="20542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6F" w:rsidRDefault="0085386F" w:rsidP="00BA0FE3">
      <w:pPr>
        <w:pStyle w:val="a0"/>
      </w:pPr>
    </w:p>
    <w:p w:rsidR="0085386F" w:rsidRDefault="0085386F" w:rsidP="0085386F">
      <w:pPr>
        <w:pStyle w:val="2"/>
      </w:pPr>
      <w:r>
        <w:rPr>
          <w:rFonts w:hint="eastAsia"/>
        </w:rPr>
        <w:t>版本间的切换</w:t>
      </w:r>
    </w:p>
    <w:p w:rsidR="000E3B31" w:rsidRDefault="000E3B31" w:rsidP="000E3B31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版本提交号</w:t>
      </w:r>
    </w:p>
    <w:p w:rsidR="000E3B31" w:rsidRDefault="000E3B31" w:rsidP="000E3B31">
      <w:pPr>
        <w:pStyle w:val="a0"/>
      </w:pPr>
      <w:r>
        <w:rPr>
          <w:noProof/>
        </w:rPr>
        <w:drawing>
          <wp:inline distT="0" distB="0" distL="0" distR="0" wp14:anchorId="67C91904" wp14:editId="47C0B6C8">
            <wp:extent cx="5278120" cy="6140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31" w:rsidRDefault="000E3B31" w:rsidP="000E3B31">
      <w:pPr>
        <w:pStyle w:val="a0"/>
      </w:pPr>
    </w:p>
    <w:p w:rsidR="000E3B31" w:rsidRDefault="000E3B31" w:rsidP="000E3B31">
      <w:pPr>
        <w:pStyle w:val="a0"/>
      </w:pPr>
      <w:r>
        <w:rPr>
          <w:rFonts w:hint="eastAsia"/>
        </w:rPr>
        <w:t>目前的项目文件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回归到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的状态</w:t>
      </w:r>
      <w:r>
        <w:rPr>
          <w:rFonts w:hint="eastAsia"/>
        </w:rPr>
        <w:t>:</w:t>
      </w:r>
    </w:p>
    <w:p w:rsidR="000E3B31" w:rsidRDefault="000E3B31" w:rsidP="000E3B31">
      <w:pPr>
        <w:pStyle w:val="a0"/>
      </w:pPr>
      <w:r>
        <w:rPr>
          <w:rFonts w:hint="eastAsia"/>
        </w:rPr>
        <w:t>删除的文件被找回</w:t>
      </w:r>
    </w:p>
    <w:p w:rsidR="000E3B31" w:rsidRDefault="000E3B31" w:rsidP="000E3B31">
      <w:pPr>
        <w:pStyle w:val="a0"/>
      </w:pPr>
      <w:r>
        <w:rPr>
          <w:rFonts w:hint="eastAsia"/>
        </w:rPr>
        <w:t>添加的文件被删除</w:t>
      </w:r>
    </w:p>
    <w:p w:rsidR="000E3B31" w:rsidRDefault="000E3B31" w:rsidP="000E3B31">
      <w:pPr>
        <w:pStyle w:val="a0"/>
        <w:rPr>
          <w:rFonts w:hint="eastAsia"/>
        </w:rPr>
      </w:pPr>
      <w:r>
        <w:rPr>
          <w:rFonts w:hint="eastAsia"/>
        </w:rPr>
        <w:t>修改的内容被撤销</w:t>
      </w:r>
    </w:p>
    <w:p w:rsidR="000E3B31" w:rsidRDefault="000E3B31" w:rsidP="000E3B31">
      <w:pPr>
        <w:pStyle w:val="a0"/>
      </w:pPr>
    </w:p>
    <w:p w:rsidR="00DE2D9E" w:rsidRDefault="00DE2D9E" w:rsidP="000E3B31">
      <w:pPr>
        <w:pStyle w:val="a0"/>
      </w:pPr>
    </w:p>
    <w:p w:rsidR="00DE2D9E" w:rsidRDefault="00DE2D9E" w:rsidP="000E3B31">
      <w:pPr>
        <w:pStyle w:val="a0"/>
      </w:pPr>
      <w:r>
        <w:rPr>
          <w:rFonts w:hint="eastAsia"/>
        </w:rPr>
        <w:t>甚至再次回到之后的版本</w:t>
      </w:r>
      <w:r>
        <w:rPr>
          <w:rFonts w:hint="eastAsia"/>
        </w:rPr>
        <w:t>(</w:t>
      </w:r>
      <w:r>
        <w:rPr>
          <w:rFonts w:hint="eastAsia"/>
        </w:rPr>
        <w:t>将来的版本</w:t>
      </w:r>
      <w:r>
        <w:rPr>
          <w:rFonts w:hint="eastAsia"/>
        </w:rPr>
        <w:t>)</w:t>
      </w:r>
    </w:p>
    <w:p w:rsidR="00DE2D9E" w:rsidRDefault="00F10E68" w:rsidP="000E3B31">
      <w:pPr>
        <w:pStyle w:val="a0"/>
      </w:pPr>
      <w:r>
        <w:rPr>
          <w:rFonts w:hint="eastAsia"/>
        </w:rPr>
        <w:t>提供版本号即可</w:t>
      </w:r>
    </w:p>
    <w:p w:rsidR="00F10E68" w:rsidRDefault="00F10E68" w:rsidP="000E3B31">
      <w:pPr>
        <w:pStyle w:val="a0"/>
      </w:pPr>
      <w:r>
        <w:rPr>
          <w:noProof/>
        </w:rPr>
        <w:drawing>
          <wp:inline distT="0" distB="0" distL="0" distR="0" wp14:anchorId="14757194" wp14:editId="0ED07FA5">
            <wp:extent cx="5278120" cy="122936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0E" w:rsidRDefault="00764D0E" w:rsidP="000E3B31">
      <w:pPr>
        <w:pStyle w:val="a0"/>
      </w:pPr>
    </w:p>
    <w:p w:rsidR="00764D0E" w:rsidRDefault="00764D0E" w:rsidP="00764D0E">
      <w:pPr>
        <w:pStyle w:val="1"/>
      </w:pPr>
      <w:r>
        <w:rPr>
          <w:rFonts w:hint="eastAsia"/>
        </w:rPr>
        <w:lastRenderedPageBreak/>
        <w:t>基本概念</w:t>
      </w:r>
    </w:p>
    <w:p w:rsidR="002121CD" w:rsidRDefault="002121CD" w:rsidP="002121CD">
      <w:r>
        <w:rPr>
          <w:rFonts w:hint="eastAsia"/>
        </w:rPr>
        <w:t>如图所示</w:t>
      </w:r>
      <w:r>
        <w:rPr>
          <w:rFonts w:hint="eastAsia"/>
        </w:rPr>
        <w:t>:</w:t>
      </w:r>
    </w:p>
    <w:p w:rsidR="002121CD" w:rsidRPr="002121CD" w:rsidRDefault="002121CD" w:rsidP="002121CD">
      <w:pPr>
        <w:rPr>
          <w:rFonts w:hint="eastAsia"/>
        </w:rPr>
      </w:pPr>
      <w:r>
        <w:object w:dxaOrig="9901" w:dyaOrig="8206">
          <v:shape id="_x0000_i1033" type="#_x0000_t75" style="width:415.35pt;height:344.4pt" o:ole="">
            <v:imagedata r:id="rId39" o:title=""/>
          </v:shape>
          <o:OLEObject Type="Embed" ProgID="Visio.Drawing.15" ShapeID="_x0000_i1033" DrawAspect="Content" ObjectID="_1542552098" r:id="rId40"/>
        </w:object>
      </w:r>
    </w:p>
    <w:p w:rsidR="00764D0E" w:rsidRDefault="00764D0E" w:rsidP="000D002F">
      <w:pPr>
        <w:pStyle w:val="2"/>
      </w:pPr>
      <w:r>
        <w:rPr>
          <w:rFonts w:hint="eastAsia"/>
        </w:rPr>
        <w:t>工作区</w:t>
      </w:r>
    </w:p>
    <w:p w:rsidR="00922483" w:rsidRDefault="00922483" w:rsidP="00922483">
      <w:pPr>
        <w:pStyle w:val="a0"/>
      </w:pPr>
      <w:r>
        <w:rPr>
          <w:rFonts w:hint="eastAsia"/>
        </w:rPr>
        <w:t>项目目录就是工作区</w:t>
      </w:r>
      <w:r>
        <w:rPr>
          <w:rFonts w:hint="eastAsia"/>
        </w:rPr>
        <w:t>.</w:t>
      </w:r>
    </w:p>
    <w:p w:rsidR="00922483" w:rsidRPr="00922483" w:rsidRDefault="00922483" w:rsidP="00922483">
      <w:pPr>
        <w:pStyle w:val="a0"/>
        <w:rPr>
          <w:rFonts w:hint="eastAsia"/>
        </w:rPr>
      </w:pPr>
      <w:r>
        <w:rPr>
          <w:rFonts w:hint="eastAsia"/>
        </w:rPr>
        <w:t>coder</w:t>
      </w:r>
      <w:r>
        <w:rPr>
          <w:rFonts w:hint="eastAsia"/>
        </w:rPr>
        <w:t>在工作区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完成代码的编写</w:t>
      </w:r>
      <w:r>
        <w:rPr>
          <w:rFonts w:hint="eastAsia"/>
        </w:rPr>
        <w:t>.</w:t>
      </w:r>
    </w:p>
    <w:p w:rsidR="00764D0E" w:rsidRDefault="00764D0E" w:rsidP="000D002F">
      <w:pPr>
        <w:pStyle w:val="2"/>
      </w:pPr>
      <w:r>
        <w:rPr>
          <w:rFonts w:hint="eastAsia"/>
        </w:rPr>
        <w:t>暂存区</w:t>
      </w:r>
    </w:p>
    <w:p w:rsidR="00952A4F" w:rsidRDefault="00952A4F" w:rsidP="00952A4F">
      <w:pPr>
        <w:pStyle w:val="a0"/>
      </w:pPr>
      <w:r>
        <w:rPr>
          <w:rFonts w:hint="eastAsia"/>
        </w:rPr>
        <w:t>准备提交的修改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临时存储的位置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称之为暂存区</w:t>
      </w:r>
      <w:r>
        <w:rPr>
          <w:rFonts w:hint="eastAsia"/>
        </w:rPr>
        <w:t>.</w:t>
      </w:r>
    </w:p>
    <w:p w:rsidR="00952A4F" w:rsidRDefault="00952A4F" w:rsidP="00952A4F">
      <w:pPr>
        <w:pStyle w:val="a0"/>
      </w:pPr>
      <w:r>
        <w:rPr>
          <w:rFonts w:hint="eastAsia"/>
        </w:rPr>
        <w:t>如果修改要被提交到版本库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需要现在暂存区统一设置管理</w:t>
      </w:r>
      <w:r w:rsidR="00094F8A">
        <w:rPr>
          <w:rFonts w:hint="eastAsia"/>
        </w:rPr>
        <w:t>等待</w:t>
      </w:r>
      <w:r w:rsidR="00094F8A">
        <w:rPr>
          <w:rFonts w:hint="eastAsia"/>
        </w:rPr>
        <w:t>.</w:t>
      </w:r>
    </w:p>
    <w:p w:rsidR="00094F8A" w:rsidRPr="00952A4F" w:rsidRDefault="00094F8A" w:rsidP="00952A4F">
      <w:pPr>
        <w:pStyle w:val="a0"/>
        <w:rPr>
          <w:rFonts w:hint="eastAsia"/>
        </w:rPr>
      </w:pPr>
    </w:p>
    <w:p w:rsidR="00764D0E" w:rsidRDefault="00764D0E" w:rsidP="000D002F">
      <w:pPr>
        <w:pStyle w:val="2"/>
      </w:pPr>
      <w:r>
        <w:rPr>
          <w:rFonts w:hint="eastAsia"/>
        </w:rPr>
        <w:lastRenderedPageBreak/>
        <w:t>版本库</w:t>
      </w:r>
      <w:r w:rsidR="000D002F">
        <w:rPr>
          <w:rFonts w:hint="eastAsia"/>
        </w:rPr>
        <w:t>区</w:t>
      </w:r>
    </w:p>
    <w:p w:rsidR="00D34B23" w:rsidRDefault="00D34B23" w:rsidP="00D34B23">
      <w:pPr>
        <w:pStyle w:val="a0"/>
      </w:pPr>
      <w:r>
        <w:rPr>
          <w:rFonts w:hint="eastAsia"/>
        </w:rPr>
        <w:t>已经提交的修改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存储在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的版本库</w:t>
      </w:r>
      <w:r w:rsidR="00952A4F">
        <w:rPr>
          <w:rFonts w:hint="eastAsia"/>
        </w:rPr>
        <w:t>区</w:t>
      </w:r>
      <w:r w:rsidR="00952A4F">
        <w:rPr>
          <w:rFonts w:hint="eastAsia"/>
        </w:rPr>
        <w:t>.</w:t>
      </w:r>
    </w:p>
    <w:p w:rsidR="00952A4F" w:rsidRPr="00D34B23" w:rsidRDefault="00952A4F" w:rsidP="00D34B23">
      <w:pPr>
        <w:pStyle w:val="a0"/>
        <w:rPr>
          <w:rFonts w:hint="eastAsia"/>
        </w:rPr>
      </w:pPr>
    </w:p>
    <w:p w:rsidR="000D002F" w:rsidRDefault="000D002F" w:rsidP="000D002F">
      <w:pPr>
        <w:pStyle w:val="2"/>
      </w:pPr>
      <w:r>
        <w:rPr>
          <w:rFonts w:hint="eastAsia"/>
        </w:rPr>
        <w:t>相应文件状态</w:t>
      </w:r>
    </w:p>
    <w:p w:rsidR="000D002F" w:rsidRPr="000D002F" w:rsidRDefault="000D002F" w:rsidP="000D002F">
      <w:pPr>
        <w:pStyle w:val="a0"/>
        <w:rPr>
          <w:rFonts w:hint="eastAsia"/>
        </w:rPr>
      </w:pPr>
      <w:r>
        <w:rPr>
          <w:rFonts w:hint="eastAsia"/>
        </w:rPr>
        <w:t>未修改</w:t>
      </w:r>
    </w:p>
    <w:p w:rsidR="000D002F" w:rsidRDefault="000D002F" w:rsidP="000D002F">
      <w:pPr>
        <w:pStyle w:val="a0"/>
      </w:pPr>
      <w:r>
        <w:rPr>
          <w:rFonts w:hint="eastAsia"/>
        </w:rPr>
        <w:t>已修改</w:t>
      </w:r>
    </w:p>
    <w:p w:rsidR="000D002F" w:rsidRDefault="000D002F" w:rsidP="000D002F">
      <w:pPr>
        <w:pStyle w:val="a0"/>
      </w:pPr>
      <w:r>
        <w:rPr>
          <w:rFonts w:hint="eastAsia"/>
        </w:rPr>
        <w:t>未暂存</w:t>
      </w:r>
    </w:p>
    <w:p w:rsidR="000D002F" w:rsidRDefault="000D002F" w:rsidP="000D002F">
      <w:pPr>
        <w:pStyle w:val="a0"/>
      </w:pPr>
      <w:r>
        <w:rPr>
          <w:rFonts w:hint="eastAsia"/>
        </w:rPr>
        <w:t>已暂存</w:t>
      </w:r>
    </w:p>
    <w:p w:rsidR="000D002F" w:rsidRDefault="000D002F" w:rsidP="000D002F">
      <w:pPr>
        <w:pStyle w:val="a0"/>
      </w:pPr>
      <w:r>
        <w:rPr>
          <w:rFonts w:hint="eastAsia"/>
        </w:rPr>
        <w:t>未提交</w:t>
      </w:r>
    </w:p>
    <w:p w:rsidR="000D002F" w:rsidRDefault="000D002F" w:rsidP="000D002F">
      <w:pPr>
        <w:pStyle w:val="a0"/>
      </w:pPr>
      <w:r>
        <w:rPr>
          <w:rFonts w:hint="eastAsia"/>
        </w:rPr>
        <w:t>已提交</w:t>
      </w:r>
    </w:p>
    <w:p w:rsidR="00B713E8" w:rsidRDefault="00B713E8" w:rsidP="000D002F">
      <w:pPr>
        <w:pStyle w:val="a0"/>
      </w:pPr>
    </w:p>
    <w:p w:rsidR="00B713E8" w:rsidRDefault="00B713E8" w:rsidP="00B713E8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查看状态</w:t>
      </w:r>
    </w:p>
    <w:p w:rsidR="0006263D" w:rsidRDefault="0006263D" w:rsidP="0006263D">
      <w:pPr>
        <w:pStyle w:val="a0"/>
      </w:pPr>
    </w:p>
    <w:p w:rsidR="0006263D" w:rsidRDefault="0006263D" w:rsidP="0006263D">
      <w:pPr>
        <w:pStyle w:val="a0"/>
      </w:pPr>
      <w:r>
        <w:rPr>
          <w:rFonts w:hint="eastAsia"/>
        </w:rPr>
        <w:t>在没有任何的修改情况下</w:t>
      </w:r>
    </w:p>
    <w:p w:rsidR="0006263D" w:rsidRDefault="0006263D" w:rsidP="0006263D">
      <w:pPr>
        <w:pStyle w:val="a0"/>
      </w:pPr>
      <w:r>
        <w:rPr>
          <w:noProof/>
        </w:rPr>
        <w:drawing>
          <wp:inline distT="0" distB="0" distL="0" distR="0" wp14:anchorId="4ABA4645" wp14:editId="6BB1665E">
            <wp:extent cx="5278120" cy="11918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D" w:rsidRDefault="0006263D" w:rsidP="0006263D">
      <w:pPr>
        <w:pStyle w:val="a0"/>
      </w:pPr>
    </w:p>
    <w:p w:rsidR="0006263D" w:rsidRDefault="0006263D" w:rsidP="0006263D">
      <w:pPr>
        <w:pStyle w:val="a0"/>
      </w:pPr>
      <w:r>
        <w:rPr>
          <w:rFonts w:hint="eastAsia"/>
        </w:rPr>
        <w:t>修改了但是未添加到暂存</w:t>
      </w:r>
      <w:r>
        <w:rPr>
          <w:rFonts w:hint="eastAsia"/>
        </w:rPr>
        <w:t>:</w:t>
      </w:r>
    </w:p>
    <w:p w:rsidR="0006263D" w:rsidRDefault="0006263D" w:rsidP="0006263D">
      <w:pPr>
        <w:pStyle w:val="a0"/>
      </w:pPr>
      <w:r>
        <w:rPr>
          <w:noProof/>
        </w:rPr>
        <w:lastRenderedPageBreak/>
        <w:drawing>
          <wp:inline distT="0" distB="0" distL="0" distR="0" wp14:anchorId="6773EF4D" wp14:editId="404A819C">
            <wp:extent cx="5278120" cy="19780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A8" w:rsidRDefault="00302DA8" w:rsidP="0006263D">
      <w:pPr>
        <w:pStyle w:val="a0"/>
      </w:pPr>
    </w:p>
    <w:p w:rsidR="00302DA8" w:rsidRDefault="00302DA8" w:rsidP="0006263D">
      <w:pPr>
        <w:pStyle w:val="a0"/>
      </w:pPr>
    </w:p>
    <w:p w:rsidR="00302DA8" w:rsidRDefault="00302DA8" w:rsidP="0006263D">
      <w:pPr>
        <w:pStyle w:val="a0"/>
      </w:pPr>
      <w:r>
        <w:rPr>
          <w:rFonts w:hint="eastAsia"/>
        </w:rPr>
        <w:t>添加到暂存区</w:t>
      </w:r>
    </w:p>
    <w:p w:rsidR="00302DA8" w:rsidRDefault="00302DA8" w:rsidP="0006263D">
      <w:pPr>
        <w:pStyle w:val="a0"/>
      </w:pPr>
      <w:r>
        <w:rPr>
          <w:noProof/>
        </w:rPr>
        <w:drawing>
          <wp:inline distT="0" distB="0" distL="0" distR="0" wp14:anchorId="6D8830C3" wp14:editId="6A6EF24C">
            <wp:extent cx="5278120" cy="12909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09" w:rsidRDefault="000D0409" w:rsidP="0006263D">
      <w:pPr>
        <w:pStyle w:val="a0"/>
      </w:pPr>
    </w:p>
    <w:p w:rsidR="000D0409" w:rsidRDefault="000D0409" w:rsidP="0006263D">
      <w:pPr>
        <w:pStyle w:val="a0"/>
      </w:pPr>
    </w:p>
    <w:p w:rsidR="000D0409" w:rsidRDefault="000D0409" w:rsidP="000D0409">
      <w:pPr>
        <w:pStyle w:val="1"/>
      </w:pPr>
      <w:r>
        <w:rPr>
          <w:rFonts w:hint="eastAsia"/>
        </w:rPr>
        <w:lastRenderedPageBreak/>
        <w:t>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0D0409" w:rsidRDefault="000D0409" w:rsidP="000D0409">
      <w:r>
        <w:rPr>
          <w:rFonts w:hint="eastAsia"/>
        </w:rPr>
        <w:t>在某个目录初始为一个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管理的版本库</w:t>
      </w:r>
    </w:p>
    <w:p w:rsidR="000D0409" w:rsidRDefault="000D0409" w:rsidP="000D0409">
      <w:r>
        <w:rPr>
          <w:rFonts w:hint="eastAsia"/>
        </w:rPr>
        <w:t>支持两种语法</w:t>
      </w:r>
      <w:r>
        <w:rPr>
          <w:rFonts w:hint="eastAsia"/>
        </w:rPr>
        <w:t>:</w:t>
      </w:r>
    </w:p>
    <w:p w:rsidR="000D0409" w:rsidRPr="000D0409" w:rsidRDefault="000D0409" w:rsidP="000D0409">
      <w:pPr>
        <w:rPr>
          <w:color w:val="FF0000"/>
        </w:rPr>
      </w:pPr>
      <w:r w:rsidRPr="000D0409">
        <w:rPr>
          <w:rFonts w:hint="eastAsia"/>
          <w:color w:val="FF0000"/>
          <w:highlight w:val="green"/>
        </w:rPr>
        <w:t>之一</w:t>
      </w:r>
      <w:r w:rsidRPr="000D0409">
        <w:rPr>
          <w:rFonts w:hint="eastAsia"/>
          <w:color w:val="FF0000"/>
          <w:highlight w:val="green"/>
        </w:rPr>
        <w:t>:</w:t>
      </w:r>
      <w:r w:rsidRPr="000D0409">
        <w:rPr>
          <w:color w:val="FF0000"/>
          <w:highlight w:val="green"/>
        </w:rPr>
        <w:t xml:space="preserve"> </w:t>
      </w:r>
      <w:r w:rsidRPr="000D0409">
        <w:rPr>
          <w:rFonts w:hint="eastAsia"/>
          <w:color w:val="FF0000"/>
          <w:highlight w:val="green"/>
        </w:rPr>
        <w:t>在工作目录下执行</w:t>
      </w:r>
    </w:p>
    <w:p w:rsidR="000D0409" w:rsidRDefault="000D0409" w:rsidP="000D0409">
      <w:r>
        <w:rPr>
          <w:noProof/>
        </w:rPr>
        <w:drawing>
          <wp:inline distT="0" distB="0" distL="0" distR="0" wp14:anchorId="7E494725" wp14:editId="5C3B549F">
            <wp:extent cx="5278120" cy="143954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09" w:rsidRDefault="000D0409" w:rsidP="000D0409"/>
    <w:p w:rsidR="000D0409" w:rsidRDefault="000D0409" w:rsidP="000D0409">
      <w:pPr>
        <w:rPr>
          <w:rFonts w:hint="eastAsia"/>
        </w:rPr>
      </w:pPr>
      <w:r w:rsidRPr="000D0409">
        <w:rPr>
          <w:rFonts w:hint="eastAsia"/>
          <w:highlight w:val="green"/>
        </w:rPr>
        <w:t>之二</w:t>
      </w:r>
      <w:r w:rsidRPr="000D0409">
        <w:rPr>
          <w:rFonts w:hint="eastAsia"/>
          <w:highlight w:val="green"/>
        </w:rPr>
        <w:t>:</w:t>
      </w:r>
      <w:r w:rsidRPr="000D0409">
        <w:rPr>
          <w:highlight w:val="green"/>
        </w:rPr>
        <w:t xml:space="preserve"> </w:t>
      </w:r>
      <w:r w:rsidRPr="000D0409">
        <w:rPr>
          <w:rFonts w:hint="eastAsia"/>
          <w:highlight w:val="green"/>
        </w:rPr>
        <w:t>指定目录去创建</w:t>
      </w:r>
    </w:p>
    <w:p w:rsidR="000D0409" w:rsidRDefault="000D0409" w:rsidP="000D0409">
      <w:r>
        <w:rPr>
          <w:noProof/>
        </w:rPr>
        <w:drawing>
          <wp:inline distT="0" distB="0" distL="0" distR="0" wp14:anchorId="38D1772F" wp14:editId="19D4C38B">
            <wp:extent cx="5278120" cy="9328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09" w:rsidRDefault="000D0409" w:rsidP="000D0409"/>
    <w:p w:rsidR="000D0409" w:rsidRDefault="000D0409" w:rsidP="000D0409">
      <w:pPr>
        <w:pStyle w:val="1"/>
      </w:pPr>
      <w:r>
        <w:rPr>
          <w:rFonts w:hint="eastAsia"/>
        </w:rPr>
        <w:lastRenderedPageBreak/>
        <w:t>查看状态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status</w:t>
      </w:r>
    </w:p>
    <w:p w:rsidR="000D0409" w:rsidRDefault="000D0409" w:rsidP="000D0409">
      <w:r>
        <w:rPr>
          <w:rFonts w:hint="eastAsia"/>
        </w:rPr>
        <w:t>查看文件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暂存的状态</w:t>
      </w:r>
    </w:p>
    <w:p w:rsidR="000D0409" w:rsidRDefault="000D0409" w:rsidP="000D0409"/>
    <w:p w:rsidR="000D0409" w:rsidRDefault="000D0409" w:rsidP="000D0409">
      <w:r>
        <w:rPr>
          <w:rFonts w:hint="eastAsia"/>
        </w:rPr>
        <w:t>在做操作时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保证操作的正确性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而频繁执行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status!</w:t>
      </w:r>
    </w:p>
    <w:p w:rsidR="009748A3" w:rsidRDefault="009748A3" w:rsidP="000D0409">
      <w:r>
        <w:rPr>
          <w:rFonts w:hint="eastAsia"/>
        </w:rPr>
        <w:t>显示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状态和操作提示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快速完成处理</w:t>
      </w:r>
    </w:p>
    <w:p w:rsidR="009748A3" w:rsidRDefault="00F76D83" w:rsidP="000D0409">
      <w:r>
        <w:rPr>
          <w:noProof/>
        </w:rPr>
        <w:drawing>
          <wp:inline distT="0" distB="0" distL="0" distR="0" wp14:anchorId="709725F2" wp14:editId="0791DCE3">
            <wp:extent cx="5278120" cy="142049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77" w:rsidRDefault="00CA5A77" w:rsidP="000D0409"/>
    <w:p w:rsidR="00CA5A77" w:rsidRDefault="00CA5A77" w:rsidP="000D0409"/>
    <w:p w:rsidR="00CA5A77" w:rsidRDefault="00CA5A77" w:rsidP="00CA5A77">
      <w:pPr>
        <w:pStyle w:val="1"/>
      </w:pPr>
      <w:r>
        <w:rPr>
          <w:rFonts w:hint="eastAsia"/>
        </w:rPr>
        <w:lastRenderedPageBreak/>
        <w:t>添加到暂存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add</w:t>
      </w:r>
    </w:p>
    <w:p w:rsidR="00CA5A77" w:rsidRDefault="00CA5A77" w:rsidP="00CA5A77">
      <w:r>
        <w:rPr>
          <w:rFonts w:hint="eastAsia"/>
        </w:rPr>
        <w:t>将修改或者新增的文件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添加到暂存区</w:t>
      </w:r>
    </w:p>
    <w:p w:rsidR="00CA5A77" w:rsidRDefault="00CA5A77" w:rsidP="00CA5A77">
      <w:r>
        <w:rPr>
          <w:rFonts w:hint="eastAsia"/>
        </w:rPr>
        <w:t>为了可以提交到版本库</w:t>
      </w:r>
    </w:p>
    <w:p w:rsidR="00CA5A77" w:rsidRDefault="00CA5A77" w:rsidP="00CA5A77"/>
    <w:p w:rsidR="00A160EC" w:rsidRDefault="00A160EC" w:rsidP="00CA5A77">
      <w:pPr>
        <w:rPr>
          <w:rFonts w:hint="eastAsia"/>
        </w:rPr>
      </w:pPr>
      <w:r>
        <w:rPr>
          <w:rFonts w:hint="eastAsia"/>
        </w:rPr>
        <w:t>典型的是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</w:t>
      </w:r>
    </w:p>
    <w:p w:rsidR="00A160EC" w:rsidRDefault="00A160EC" w:rsidP="00CA5A77">
      <w:r>
        <w:rPr>
          <w:rFonts w:hint="eastAsia"/>
        </w:rPr>
        <w:t>将当前目录全部内容</w:t>
      </w:r>
      <w:r>
        <w:rPr>
          <w:rFonts w:hint="eastAsia"/>
        </w:rPr>
        <w:t xml:space="preserve"> </w:t>
      </w:r>
      <w:r>
        <w:rPr>
          <w:rFonts w:hint="eastAsia"/>
        </w:rPr>
        <w:t>都一次性提交</w:t>
      </w:r>
      <w:r>
        <w:rPr>
          <w:rFonts w:hint="eastAsia"/>
        </w:rPr>
        <w:t>.</w:t>
      </w:r>
    </w:p>
    <w:p w:rsidR="00A160EC" w:rsidRDefault="00A160EC" w:rsidP="00CA5A77"/>
    <w:p w:rsidR="00897DEB" w:rsidRDefault="00897DEB" w:rsidP="00CA5A77">
      <w:pPr>
        <w:rPr>
          <w:rFonts w:hint="eastAsia"/>
        </w:rPr>
      </w:pPr>
      <w:r>
        <w:rPr>
          <w:rFonts w:hint="eastAsia"/>
        </w:rPr>
        <w:t>如果需要逐一提交</w:t>
      </w:r>
      <w:r>
        <w:rPr>
          <w:rFonts w:hint="eastAsia"/>
        </w:rPr>
        <w:t>,</w:t>
      </w:r>
      <w:r>
        <w:rPr>
          <w:rFonts w:hint="eastAsia"/>
        </w:rPr>
        <w:t>请使用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</w:t>
      </w:r>
      <w:r>
        <w:rPr>
          <w:rFonts w:hint="eastAsia"/>
        </w:rPr>
        <w:t>文件</w:t>
      </w:r>
      <w:r>
        <w:rPr>
          <w:rFonts w:hint="eastAsia"/>
        </w:rPr>
        <w:t>|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</w:p>
    <w:p w:rsidR="00897DEB" w:rsidRDefault="00897DEB" w:rsidP="00CA5A77">
      <w:proofErr w:type="gramStart"/>
      <w:r>
        <w:rPr>
          <w:rFonts w:hint="eastAsia"/>
        </w:rPr>
        <w:t>分文件</w:t>
      </w:r>
      <w:proofErr w:type="gramEnd"/>
      <w:r>
        <w:rPr>
          <w:rFonts w:hint="eastAsia"/>
        </w:rPr>
        <w:t>和目录进行提交</w:t>
      </w:r>
    </w:p>
    <w:p w:rsidR="00897DEB" w:rsidRDefault="00897DEB" w:rsidP="00CA5A77"/>
    <w:p w:rsidR="00045779" w:rsidRDefault="00045779" w:rsidP="00CA5A77"/>
    <w:p w:rsidR="00045779" w:rsidRDefault="00045779" w:rsidP="00045779">
      <w:pPr>
        <w:pStyle w:val="1"/>
      </w:pPr>
      <w:r>
        <w:rPr>
          <w:rFonts w:hint="eastAsia"/>
        </w:rPr>
        <w:lastRenderedPageBreak/>
        <w:t>删除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rm</w:t>
      </w:r>
      <w:proofErr w:type="spellEnd"/>
    </w:p>
    <w:p w:rsidR="00045779" w:rsidRDefault="00045779" w:rsidP="00045779">
      <w:r>
        <w:rPr>
          <w:rFonts w:hint="eastAsia"/>
        </w:rPr>
        <w:t>当删除了一个工作区的文件时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需要使用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指令暂存此次删除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否则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版本库中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已经存储的该文件是不会被删除的</w:t>
      </w:r>
      <w:r>
        <w:rPr>
          <w:rFonts w:hint="eastAsia"/>
        </w:rPr>
        <w:t>.</w:t>
      </w:r>
    </w:p>
    <w:p w:rsidR="00045779" w:rsidRDefault="002916A5" w:rsidP="00045779">
      <w:r>
        <w:rPr>
          <w:rFonts w:hint="eastAsia"/>
        </w:rPr>
        <w:t>演示</w:t>
      </w:r>
    </w:p>
    <w:p w:rsidR="002916A5" w:rsidRDefault="00130D97" w:rsidP="00045779">
      <w:r>
        <w:rPr>
          <w:rFonts w:hint="eastAsia"/>
        </w:rPr>
        <w:t>删除工作区的文件</w:t>
      </w:r>
      <w:r>
        <w:rPr>
          <w:rFonts w:hint="eastAsia"/>
        </w:rPr>
        <w:t>:</w:t>
      </w:r>
    </w:p>
    <w:p w:rsidR="00130D97" w:rsidRDefault="00130D97" w:rsidP="00045779">
      <w:r>
        <w:rPr>
          <w:noProof/>
        </w:rPr>
        <w:drawing>
          <wp:inline distT="0" distB="0" distL="0" distR="0" wp14:anchorId="1A2C0D5C" wp14:editId="24B5A0CF">
            <wp:extent cx="5278120" cy="628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7" w:rsidRDefault="00130D97" w:rsidP="00045779"/>
    <w:p w:rsidR="00130D97" w:rsidRDefault="00130D97" w:rsidP="00045779">
      <w:r>
        <w:rPr>
          <w:rFonts w:hint="eastAsia"/>
        </w:rPr>
        <w:t>查看状态</w:t>
      </w:r>
    </w:p>
    <w:p w:rsidR="00130D97" w:rsidRDefault="00130D97" w:rsidP="00045779">
      <w:r>
        <w:rPr>
          <w:noProof/>
        </w:rPr>
        <w:drawing>
          <wp:inline distT="0" distB="0" distL="0" distR="0" wp14:anchorId="67AEB684" wp14:editId="402E0E9B">
            <wp:extent cx="5278120" cy="16129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7" w:rsidRDefault="00130D97" w:rsidP="00045779"/>
    <w:p w:rsidR="00130D97" w:rsidRDefault="00130D97" w:rsidP="00045779"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>将删除暂存</w:t>
      </w:r>
    </w:p>
    <w:p w:rsidR="00130D97" w:rsidRDefault="00130D97" w:rsidP="00045779">
      <w:r>
        <w:rPr>
          <w:noProof/>
        </w:rPr>
        <w:drawing>
          <wp:inline distT="0" distB="0" distL="0" distR="0" wp14:anchorId="65A66BA6" wp14:editId="2A4B5F58">
            <wp:extent cx="5278120" cy="7086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7" w:rsidRDefault="00130D97" w:rsidP="00045779"/>
    <w:p w:rsidR="00130D97" w:rsidRDefault="00130D97" w:rsidP="00045779">
      <w:r>
        <w:rPr>
          <w:rFonts w:hint="eastAsia"/>
        </w:rPr>
        <w:t>查看状态</w:t>
      </w:r>
    </w:p>
    <w:p w:rsidR="00130D97" w:rsidRDefault="00130D97" w:rsidP="00045779">
      <w:r>
        <w:rPr>
          <w:noProof/>
        </w:rPr>
        <w:drawing>
          <wp:inline distT="0" distB="0" distL="0" distR="0" wp14:anchorId="22CCBAE4" wp14:editId="73D9D5D7">
            <wp:extent cx="5278120" cy="14452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7" w:rsidRDefault="00130D97" w:rsidP="00045779"/>
    <w:p w:rsidR="00130D97" w:rsidRDefault="00130D97" w:rsidP="00045779"/>
    <w:p w:rsidR="00130D97" w:rsidRDefault="00130D97" w:rsidP="00045779">
      <w:r>
        <w:rPr>
          <w:rFonts w:hint="eastAsia"/>
        </w:rPr>
        <w:t>本地删除后一定要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>将删除也暂存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后续会提交</w:t>
      </w:r>
      <w:r>
        <w:rPr>
          <w:rFonts w:hint="eastAsia"/>
        </w:rPr>
        <w:t>!</w:t>
      </w:r>
    </w:p>
    <w:p w:rsidR="00130D97" w:rsidRDefault="00130D97" w:rsidP="00045779">
      <w:r>
        <w:rPr>
          <w:rFonts w:hint="eastAsia"/>
        </w:rPr>
        <w:t>(</w:t>
      </w: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>可以自动暂存删除的</w:t>
      </w:r>
      <w:r>
        <w:rPr>
          <w:rFonts w:hint="eastAsia"/>
        </w:rPr>
        <w:t>)</w:t>
      </w:r>
    </w:p>
    <w:p w:rsidR="003E7241" w:rsidRDefault="003E7241" w:rsidP="00045779"/>
    <w:p w:rsidR="003E7241" w:rsidRDefault="003E7241" w:rsidP="00045779"/>
    <w:p w:rsidR="003E7241" w:rsidRDefault="003E7241" w:rsidP="003E7241">
      <w:pPr>
        <w:pStyle w:val="1"/>
      </w:pPr>
      <w:r>
        <w:rPr>
          <w:rFonts w:hint="eastAsia"/>
        </w:rPr>
        <w:lastRenderedPageBreak/>
        <w:t>提交到版本库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commit</w:t>
      </w:r>
    </w:p>
    <w:p w:rsidR="003E7241" w:rsidRDefault="003E7241" w:rsidP="003E7241">
      <w:r>
        <w:rPr>
          <w:rFonts w:hint="eastAsia"/>
        </w:rPr>
        <w:t>将暂存的修改提交到版本库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形成一个新的版本</w:t>
      </w:r>
      <w:r>
        <w:rPr>
          <w:rFonts w:hint="eastAsia"/>
        </w:rPr>
        <w:t>.</w:t>
      </w:r>
    </w:p>
    <w:p w:rsidR="003E7241" w:rsidRDefault="003E7241" w:rsidP="003E7241">
      <w:r>
        <w:rPr>
          <w:rFonts w:hint="eastAsia"/>
        </w:rPr>
        <w:t>提交时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要求设置版本的描述信息</w:t>
      </w:r>
      <w:r>
        <w:rPr>
          <w:rFonts w:hint="eastAsia"/>
        </w:rPr>
        <w:t>.</w:t>
      </w:r>
    </w:p>
    <w:p w:rsidR="003E7241" w:rsidRDefault="003E7241" w:rsidP="003E7241">
      <w:r>
        <w:rPr>
          <w:rFonts w:hint="eastAsia"/>
        </w:rPr>
        <w:t>设置的方式有两种</w:t>
      </w:r>
      <w:r>
        <w:rPr>
          <w:rFonts w:hint="eastAsia"/>
        </w:rPr>
        <w:t>:</w:t>
      </w:r>
      <w:r>
        <w:t xml:space="preserve"> </w:t>
      </w:r>
    </w:p>
    <w:p w:rsidR="003E7241" w:rsidRDefault="003E7241" w:rsidP="003E7241">
      <w:r>
        <w:rPr>
          <w:rFonts w:hint="eastAsia"/>
        </w:rPr>
        <w:t>之一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选项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提供描述信息即可</w:t>
      </w:r>
    </w:p>
    <w:p w:rsidR="00614D8D" w:rsidRDefault="003E7241" w:rsidP="003E7241">
      <w:r>
        <w:rPr>
          <w:rFonts w:hint="eastAsia"/>
        </w:rPr>
        <w:t>之二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不携带</w:t>
      </w:r>
      <w:r>
        <w:rPr>
          <w:rFonts w:hint="eastAsia"/>
        </w:rPr>
        <w:t>-m</w:t>
      </w:r>
      <w:r>
        <w:rPr>
          <w:rFonts w:hint="eastAsia"/>
        </w:rPr>
        <w:t>选项</w:t>
      </w:r>
      <w:r w:rsidR="00614D8D">
        <w:rPr>
          <w:rFonts w:hint="eastAsia"/>
        </w:rPr>
        <w:t>,</w:t>
      </w:r>
      <w:r w:rsidR="00614D8D">
        <w:t xml:space="preserve"> </w:t>
      </w:r>
      <w:r w:rsidR="00614D8D">
        <w:rPr>
          <w:rFonts w:hint="eastAsia"/>
        </w:rPr>
        <w:t>会默认触发</w:t>
      </w:r>
      <w:r w:rsidR="00614D8D">
        <w:rPr>
          <w:rFonts w:hint="eastAsia"/>
        </w:rPr>
        <w:t xml:space="preserve"> vi</w:t>
      </w:r>
      <w:r w:rsidR="00614D8D">
        <w:rPr>
          <w:rFonts w:hint="eastAsia"/>
        </w:rPr>
        <w:t>编辑器</w:t>
      </w:r>
      <w:r w:rsidR="00481FD1">
        <w:rPr>
          <w:rFonts w:hint="eastAsia"/>
        </w:rPr>
        <w:t>,</w:t>
      </w:r>
      <w:r w:rsidR="00481FD1">
        <w:t xml:space="preserve"> </w:t>
      </w:r>
      <w:r w:rsidR="00481FD1">
        <w:rPr>
          <w:rFonts w:hint="eastAsia"/>
        </w:rPr>
        <w:t>编辑描述</w:t>
      </w:r>
      <w:r w:rsidR="00481FD1">
        <w:rPr>
          <w:rFonts w:hint="eastAsia"/>
        </w:rPr>
        <w:t>,</w:t>
      </w:r>
      <w:r w:rsidR="00481FD1">
        <w:t xml:space="preserve"> </w:t>
      </w:r>
      <w:r w:rsidR="00481FD1">
        <w:rPr>
          <w:rFonts w:hint="eastAsia"/>
        </w:rPr>
        <w:t>保存退出即可提交</w:t>
      </w:r>
      <w:r w:rsidR="00481FD1">
        <w:rPr>
          <w:rFonts w:hint="eastAsia"/>
        </w:rPr>
        <w:t>!~</w:t>
      </w:r>
    </w:p>
    <w:p w:rsidR="00481FD1" w:rsidRDefault="00481FD1" w:rsidP="003E7241"/>
    <w:p w:rsidR="00562FE7" w:rsidRDefault="00562FE7" w:rsidP="003E7241"/>
    <w:p w:rsidR="00562FE7" w:rsidRDefault="00562FE7" w:rsidP="003E7241"/>
    <w:p w:rsidR="00562FE7" w:rsidRDefault="002F00D0" w:rsidP="003E7241">
      <w:r>
        <w:rPr>
          <w:rFonts w:hint="eastAsia"/>
        </w:rPr>
        <w:t>操作时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经常的使用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使用</w:t>
      </w:r>
      <w:r>
        <w:rPr>
          <w:rFonts w:hint="eastAsia"/>
        </w:rPr>
        <w:t>,</w:t>
      </w:r>
      <w:r>
        <w:t xml:space="preserve"> </w:t>
      </w:r>
    </w:p>
    <w:p w:rsidR="002F00D0" w:rsidRDefault="002F00D0" w:rsidP="003E7241"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-a</w:t>
      </w:r>
      <w:r>
        <w:rPr>
          <w:rFonts w:hint="eastAsia"/>
        </w:rPr>
        <w:t>选项简化</w:t>
      </w:r>
    </w:p>
    <w:p w:rsidR="002F00D0" w:rsidRDefault="002F00D0" w:rsidP="003E7241">
      <w:pPr>
        <w:rPr>
          <w:rFonts w:hint="eastAsia"/>
        </w:rPr>
      </w:pPr>
      <w:r>
        <w:rPr>
          <w:noProof/>
        </w:rPr>
        <w:drawing>
          <wp:inline distT="0" distB="0" distL="0" distR="0" wp14:anchorId="5F099B77" wp14:editId="18DB957A">
            <wp:extent cx="5278120" cy="8686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8D" w:rsidRDefault="00614D8D" w:rsidP="003E7241"/>
    <w:p w:rsidR="00910B00" w:rsidRDefault="00910B00" w:rsidP="003E7241"/>
    <w:p w:rsidR="00910B00" w:rsidRPr="00910B00" w:rsidRDefault="00910B00" w:rsidP="003E7241">
      <w:pPr>
        <w:rPr>
          <w:rFonts w:hint="eastAsia"/>
        </w:rPr>
      </w:pPr>
    </w:p>
    <w:p w:rsidR="003E7241" w:rsidRDefault="002F00D0" w:rsidP="002F00D0">
      <w:pPr>
        <w:pStyle w:val="1"/>
      </w:pPr>
      <w:r>
        <w:rPr>
          <w:rFonts w:hint="eastAsia"/>
        </w:rPr>
        <w:lastRenderedPageBreak/>
        <w:t>日志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</w:p>
    <w:p w:rsidR="00065CB0" w:rsidRDefault="00065CB0" w:rsidP="00065CB0">
      <w:r>
        <w:rPr>
          <w:noProof/>
        </w:rPr>
        <w:drawing>
          <wp:inline distT="0" distB="0" distL="0" distR="0" wp14:anchorId="742CCE09" wp14:editId="66C5460A">
            <wp:extent cx="5278120" cy="4451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1" w:rsidRDefault="00390FA1" w:rsidP="00065CB0"/>
    <w:p w:rsidR="00390FA1" w:rsidRDefault="00390FA1" w:rsidP="00390FA1">
      <w:pPr>
        <w:pStyle w:val="2"/>
        <w:rPr>
          <w:rFonts w:hint="eastAsia"/>
        </w:rPr>
      </w:pPr>
      <w:r>
        <w:rPr>
          <w:rFonts w:hint="eastAsia"/>
        </w:rPr>
        <w:t>翻页查看</w:t>
      </w:r>
    </w:p>
    <w:p w:rsidR="00065CB0" w:rsidRDefault="00065CB0" w:rsidP="00065CB0">
      <w:r>
        <w:rPr>
          <w:rFonts w:hint="eastAsia"/>
        </w:rPr>
        <w:t>查看时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由于日志会很多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默认以分</w:t>
      </w:r>
      <w:proofErr w:type="gramStart"/>
      <w:r>
        <w:rPr>
          <w:rFonts w:hint="eastAsia"/>
        </w:rPr>
        <w:t>页方式</w:t>
      </w:r>
      <w:proofErr w:type="gramEnd"/>
      <w:r>
        <w:rPr>
          <w:rFonts w:hint="eastAsia"/>
        </w:rPr>
        <w:t>查看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less</w:t>
      </w:r>
      <w:r>
        <w:rPr>
          <w:rFonts w:hint="eastAsia"/>
        </w:rPr>
        <w:t>进行分页查看</w:t>
      </w:r>
      <w:r>
        <w:rPr>
          <w:rFonts w:hint="eastAsia"/>
        </w:rPr>
        <w:t>.</w:t>
      </w:r>
    </w:p>
    <w:p w:rsidR="007E6A8B" w:rsidRDefault="007E6A8B" w:rsidP="00065CB0">
      <w:r>
        <w:rPr>
          <w:rFonts w:hint="eastAsia"/>
        </w:rPr>
        <w:t>less</w:t>
      </w:r>
      <w:r>
        <w:rPr>
          <w:rFonts w:hint="eastAsia"/>
        </w:rPr>
        <w:t>的使用方式与</w:t>
      </w:r>
      <w:r>
        <w:rPr>
          <w:rFonts w:hint="eastAsia"/>
        </w:rPr>
        <w:t>more</w:t>
      </w:r>
      <w:r>
        <w:rPr>
          <w:rFonts w:hint="eastAsia"/>
        </w:rPr>
        <w:t>类似</w:t>
      </w:r>
    </w:p>
    <w:p w:rsidR="007E6A8B" w:rsidRDefault="005B228C" w:rsidP="00065CB0">
      <w:r>
        <w:rPr>
          <w:rFonts w:hint="eastAsia"/>
        </w:rPr>
        <w:t>空格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ctrl</w:t>
      </w:r>
      <w:r>
        <w:t>+b</w:t>
      </w:r>
      <w:proofErr w:type="spellEnd"/>
      <w:r>
        <w:t xml:space="preserve"> </w:t>
      </w:r>
      <w:r>
        <w:rPr>
          <w:rFonts w:hint="eastAsia"/>
        </w:rPr>
        <w:t>下上翻页</w:t>
      </w:r>
    </w:p>
    <w:p w:rsidR="005B228C" w:rsidRPr="00065CB0" w:rsidRDefault="005B228C" w:rsidP="00065CB0">
      <w:pPr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退出</w:t>
      </w:r>
    </w:p>
    <w:p w:rsidR="002F00D0" w:rsidRDefault="00065CB0" w:rsidP="002F00D0">
      <w:r>
        <w:rPr>
          <w:noProof/>
        </w:rPr>
        <w:drawing>
          <wp:inline distT="0" distB="0" distL="0" distR="0" wp14:anchorId="1704C89B" wp14:editId="0C9537B7">
            <wp:extent cx="5278120" cy="33153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1" w:rsidRDefault="00390FA1" w:rsidP="002F00D0"/>
    <w:p w:rsidR="00390FA1" w:rsidRDefault="00390FA1" w:rsidP="00390FA1">
      <w:pPr>
        <w:pStyle w:val="2"/>
      </w:pPr>
      <w:r>
        <w:rPr>
          <w:rFonts w:hint="eastAsia"/>
        </w:rPr>
        <w:t>格式化</w:t>
      </w:r>
    </w:p>
    <w:p w:rsidR="00963DBC" w:rsidRDefault="00963DBC" w:rsidP="00963DBC">
      <w:pPr>
        <w:pStyle w:val="a0"/>
      </w:pPr>
      <w:r w:rsidRPr="00963DBC">
        <w:rPr>
          <w:rFonts w:hint="eastAsia"/>
          <w:highlight w:val="green"/>
        </w:rPr>
        <w:t>一行简要信息</w:t>
      </w:r>
      <w:r w:rsidRPr="00963DBC">
        <w:rPr>
          <w:rFonts w:hint="eastAsia"/>
          <w:highlight w:val="green"/>
        </w:rPr>
        <w:t>:</w:t>
      </w:r>
    </w:p>
    <w:p w:rsidR="00963DBC" w:rsidRDefault="00963DBC" w:rsidP="00963DBC">
      <w:pPr>
        <w:pStyle w:val="a0"/>
      </w:pPr>
      <w:r>
        <w:rPr>
          <w:noProof/>
        </w:rPr>
        <w:lastRenderedPageBreak/>
        <w:drawing>
          <wp:inline distT="0" distB="0" distL="0" distR="0" wp14:anchorId="4FF3B76D" wp14:editId="061C2869">
            <wp:extent cx="5278120" cy="10883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BC" w:rsidRDefault="00963DBC" w:rsidP="00963DBC">
      <w:pPr>
        <w:pStyle w:val="a0"/>
      </w:pPr>
    </w:p>
    <w:p w:rsidR="00963DBC" w:rsidRDefault="00963DBC" w:rsidP="00963DBC">
      <w:pPr>
        <w:pStyle w:val="a0"/>
      </w:pPr>
      <w:r>
        <w:rPr>
          <w:rFonts w:hint="eastAsia"/>
        </w:rPr>
        <w:t>full,</w:t>
      </w:r>
      <w:r>
        <w:t xml:space="preserve"> </w:t>
      </w:r>
      <w:r>
        <w:rPr>
          <w:rFonts w:hint="eastAsia"/>
        </w:rPr>
        <w:t>全部基本信息</w:t>
      </w:r>
      <w:r>
        <w:rPr>
          <w:rFonts w:hint="eastAsia"/>
        </w:rPr>
        <w:t>(</w:t>
      </w:r>
      <w:r>
        <w:rPr>
          <w:rFonts w:hint="eastAsia"/>
        </w:rPr>
        <w:t>默认的形式</w:t>
      </w:r>
      <w:r>
        <w:rPr>
          <w:rFonts w:hint="eastAsia"/>
        </w:rPr>
        <w:t>)</w:t>
      </w:r>
    </w:p>
    <w:p w:rsidR="00963DBC" w:rsidRDefault="00963DBC" w:rsidP="00963DBC">
      <w:pPr>
        <w:pStyle w:val="a0"/>
      </w:pPr>
      <w:r>
        <w:rPr>
          <w:noProof/>
        </w:rPr>
        <w:drawing>
          <wp:inline distT="0" distB="0" distL="0" distR="0" wp14:anchorId="45A73C15" wp14:editId="66284702">
            <wp:extent cx="5278120" cy="2000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BC" w:rsidRDefault="00963DBC" w:rsidP="00963DBC">
      <w:pPr>
        <w:pStyle w:val="a0"/>
      </w:pPr>
    </w:p>
    <w:p w:rsidR="00963DBC" w:rsidRDefault="00963DBC" w:rsidP="00963DBC">
      <w:pPr>
        <w:pStyle w:val="a0"/>
      </w:pPr>
      <w:r>
        <w:rPr>
          <w:rFonts w:hint="eastAsia"/>
        </w:rPr>
        <w:t>fuller,</w:t>
      </w:r>
      <w:r>
        <w:t xml:space="preserve"> </w:t>
      </w:r>
      <w:r>
        <w:rPr>
          <w:rFonts w:hint="eastAsia"/>
        </w:rPr>
        <w:t>更详细的信息</w:t>
      </w:r>
    </w:p>
    <w:p w:rsidR="00963DBC" w:rsidRDefault="00963DBC" w:rsidP="00963DBC">
      <w:pPr>
        <w:pStyle w:val="a0"/>
      </w:pPr>
      <w:r>
        <w:rPr>
          <w:noProof/>
        </w:rPr>
        <w:drawing>
          <wp:inline distT="0" distB="0" distL="0" distR="0" wp14:anchorId="28DF3105" wp14:editId="725527C6">
            <wp:extent cx="5278120" cy="131000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BC" w:rsidRDefault="00963DBC" w:rsidP="00963DBC">
      <w:pPr>
        <w:pStyle w:val="a0"/>
      </w:pPr>
    </w:p>
    <w:p w:rsidR="00963DBC" w:rsidRDefault="00963DBC" w:rsidP="00963DBC">
      <w:pPr>
        <w:pStyle w:val="a0"/>
      </w:pPr>
    </w:p>
    <w:p w:rsidR="00963DBC" w:rsidRDefault="00963DBC" w:rsidP="00963DBC">
      <w:pPr>
        <w:pStyle w:val="2"/>
      </w:pPr>
      <w:r>
        <w:rPr>
          <w:rFonts w:hint="eastAsia"/>
        </w:rPr>
        <w:t>支持检索</w:t>
      </w:r>
    </w:p>
    <w:p w:rsidR="00DF66F9" w:rsidRDefault="00DF66F9" w:rsidP="00DF66F9">
      <w:pPr>
        <w:pStyle w:val="a0"/>
      </w:pPr>
      <w:r>
        <w:rPr>
          <w:rFonts w:hint="eastAsia"/>
        </w:rPr>
        <w:t>支持作者</w:t>
      </w:r>
      <w:r w:rsidR="00ED6630">
        <w:rPr>
          <w:rFonts w:hint="eastAsia"/>
        </w:rPr>
        <w:t xml:space="preserve"> </w:t>
      </w:r>
      <w:r w:rsidR="00ED6630">
        <w:t>–</w:t>
      </w:r>
      <w:r w:rsidR="00ED6630">
        <w:rPr>
          <w:rFonts w:hint="eastAsia"/>
        </w:rPr>
        <w:t>author</w:t>
      </w:r>
    </w:p>
    <w:p w:rsidR="00DF66F9" w:rsidRDefault="00DF66F9" w:rsidP="00DF66F9">
      <w:pPr>
        <w:pStyle w:val="a0"/>
      </w:pPr>
      <w:r>
        <w:rPr>
          <w:noProof/>
        </w:rPr>
        <w:lastRenderedPageBreak/>
        <w:drawing>
          <wp:inline distT="0" distB="0" distL="0" distR="0" wp14:anchorId="3F32C092" wp14:editId="20B62217">
            <wp:extent cx="5278120" cy="142430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0" w:rsidRDefault="00ED6630" w:rsidP="00DF66F9">
      <w:pPr>
        <w:pStyle w:val="a0"/>
      </w:pPr>
    </w:p>
    <w:p w:rsidR="00ED6630" w:rsidRDefault="00ED6630" w:rsidP="00DF66F9">
      <w:pPr>
        <w:pStyle w:val="a0"/>
      </w:pPr>
    </w:p>
    <w:p w:rsidR="00ED6630" w:rsidRDefault="00ED6630" w:rsidP="00DF66F9">
      <w:pPr>
        <w:pStyle w:val="a0"/>
      </w:pPr>
      <w:r>
        <w:rPr>
          <w:rFonts w:hint="eastAsia"/>
        </w:rPr>
        <w:t>支持时间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after </w:t>
      </w:r>
      <w:r>
        <w:t>–before</w:t>
      </w:r>
    </w:p>
    <w:p w:rsidR="00ED6630" w:rsidRDefault="00ED6630" w:rsidP="00DF66F9">
      <w:pPr>
        <w:pStyle w:val="a0"/>
      </w:pPr>
      <w:r>
        <w:rPr>
          <w:rFonts w:hint="eastAsia"/>
        </w:rPr>
        <w:t>after,</w:t>
      </w:r>
      <w:r>
        <w:t xml:space="preserve"> </w:t>
      </w:r>
      <w:r>
        <w:rPr>
          <w:rFonts w:hint="eastAsia"/>
        </w:rPr>
        <w:t>在某个时间点后</w:t>
      </w:r>
    </w:p>
    <w:p w:rsidR="00ED6630" w:rsidRDefault="00ED6630" w:rsidP="00DF66F9">
      <w:pPr>
        <w:pStyle w:val="a0"/>
      </w:pPr>
      <w:r>
        <w:rPr>
          <w:rFonts w:hint="eastAsia"/>
        </w:rPr>
        <w:t>before</w:t>
      </w:r>
      <w:r>
        <w:t xml:space="preserve"> </w:t>
      </w:r>
      <w:r>
        <w:rPr>
          <w:rFonts w:hint="eastAsia"/>
        </w:rPr>
        <w:t>在某个时间点前</w:t>
      </w:r>
    </w:p>
    <w:p w:rsidR="008852B4" w:rsidRDefault="008852B4" w:rsidP="00DF66F9">
      <w:pPr>
        <w:pStyle w:val="a0"/>
      </w:pPr>
      <w:r>
        <w:rPr>
          <w:noProof/>
        </w:rPr>
        <w:drawing>
          <wp:inline distT="0" distB="0" distL="0" distR="0" wp14:anchorId="03FB09F6" wp14:editId="620586D4">
            <wp:extent cx="5278120" cy="24860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4" w:rsidRDefault="008852B4" w:rsidP="00DF66F9">
      <w:pPr>
        <w:pStyle w:val="a0"/>
      </w:pPr>
    </w:p>
    <w:p w:rsidR="008852B4" w:rsidRDefault="008852B4" w:rsidP="00DF66F9">
      <w:pPr>
        <w:pStyle w:val="a0"/>
      </w:pPr>
    </w:p>
    <w:p w:rsidR="00F06D11" w:rsidRDefault="00F06D11" w:rsidP="00DF66F9">
      <w:pPr>
        <w:pStyle w:val="a0"/>
      </w:pPr>
    </w:p>
    <w:p w:rsidR="008852B4" w:rsidRDefault="008852B4" w:rsidP="00DF66F9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3C58BF" wp14:editId="48204686">
            <wp:extent cx="5278120" cy="274002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0" w:rsidRDefault="00ED6630" w:rsidP="00DF66F9">
      <w:pPr>
        <w:pStyle w:val="a0"/>
      </w:pPr>
    </w:p>
    <w:p w:rsidR="00F06D11" w:rsidRDefault="00DE62D3" w:rsidP="00DE62D3">
      <w:pPr>
        <w:pStyle w:val="2"/>
      </w:pPr>
      <w:r>
        <w:rPr>
          <w:rFonts w:hint="eastAsia"/>
        </w:rPr>
        <w:t>显示最近提交</w:t>
      </w:r>
    </w:p>
    <w:p w:rsidR="00F06D11" w:rsidRDefault="00F06D11" w:rsidP="00F06D11">
      <w:pPr>
        <w:pStyle w:val="a0"/>
        <w:rPr>
          <w:rFonts w:hint="eastAsia"/>
        </w:rPr>
      </w:pPr>
      <w:r>
        <w:rPr>
          <w:rFonts w:hint="eastAsia"/>
        </w:rPr>
        <w:t>快捷显示最近日志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表示最近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提交日志</w:t>
      </w:r>
    </w:p>
    <w:p w:rsidR="00F06D11" w:rsidRDefault="00F06D11" w:rsidP="00DF66F9">
      <w:pPr>
        <w:pStyle w:val="a0"/>
      </w:pPr>
      <w:r>
        <w:rPr>
          <w:noProof/>
        </w:rPr>
        <w:drawing>
          <wp:inline distT="0" distB="0" distL="0" distR="0" wp14:anchorId="06F6780B" wp14:editId="5CEEAB8D">
            <wp:extent cx="5278120" cy="116078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FA" w:rsidRDefault="007157FA" w:rsidP="00DF66F9">
      <w:pPr>
        <w:pStyle w:val="a0"/>
      </w:pPr>
    </w:p>
    <w:p w:rsidR="007157FA" w:rsidRDefault="007157FA" w:rsidP="00DF66F9">
      <w:pPr>
        <w:pStyle w:val="a0"/>
      </w:pPr>
    </w:p>
    <w:p w:rsidR="007157FA" w:rsidRDefault="007157FA" w:rsidP="007157FA">
      <w:pPr>
        <w:pStyle w:val="1"/>
      </w:pPr>
      <w:r>
        <w:rPr>
          <w:rFonts w:hint="eastAsia"/>
        </w:rPr>
        <w:lastRenderedPageBreak/>
        <w:t>重置版本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reset</w:t>
      </w:r>
    </w:p>
    <w:p w:rsidR="007157FA" w:rsidRDefault="005B26FE" w:rsidP="005B26FE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reset</w:t>
      </w:r>
      <w:r>
        <w:t xml:space="preserve"> </w:t>
      </w:r>
      <w:r w:rsidR="00871BB5">
        <w:t>--</w:t>
      </w:r>
      <w:r>
        <w:rPr>
          <w:rFonts w:hint="eastAsia"/>
        </w:rPr>
        <w:t>hard</w:t>
      </w:r>
      <w:r w:rsidR="0028363E">
        <w:t xml:space="preserve">, </w:t>
      </w:r>
      <w:r w:rsidR="0028363E">
        <w:rPr>
          <w:rFonts w:hint="eastAsia"/>
        </w:rPr>
        <w:t>硬迁移</w:t>
      </w:r>
      <w:r w:rsidR="0028363E">
        <w:rPr>
          <w:rFonts w:hint="eastAsia"/>
        </w:rPr>
        <w:t>(</w:t>
      </w:r>
      <w:r w:rsidR="0028363E">
        <w:rPr>
          <w:rFonts w:hint="eastAsia"/>
        </w:rPr>
        <w:t>重置</w:t>
      </w:r>
      <w:r w:rsidR="0028363E">
        <w:rPr>
          <w:rFonts w:hint="eastAsia"/>
        </w:rPr>
        <w:t>)</w:t>
      </w:r>
    </w:p>
    <w:p w:rsidR="005B26FE" w:rsidRDefault="005B26FE" w:rsidP="005B26FE">
      <w:pPr>
        <w:ind w:left="420"/>
        <w:rPr>
          <w:rFonts w:hint="eastAsia"/>
        </w:rPr>
      </w:pPr>
      <w:r>
        <w:rPr>
          <w:rFonts w:hint="eastAsia"/>
        </w:rPr>
        <w:t>将版本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强行迁移到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固定的版本</w:t>
      </w:r>
    </w:p>
    <w:p w:rsidR="005B26FE" w:rsidRDefault="005B26FE" w:rsidP="005B26FE">
      <w:pPr>
        <w:ind w:left="420"/>
      </w:pPr>
      <w:r>
        <w:rPr>
          <w:rFonts w:hint="eastAsia"/>
        </w:rPr>
        <w:t>需要知道目标的版本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通常使用日志获取</w:t>
      </w:r>
    </w:p>
    <w:p w:rsidR="00EB6616" w:rsidRDefault="00EB6616" w:rsidP="005B26FE">
      <w:pPr>
        <w:ind w:left="420"/>
      </w:pPr>
    </w:p>
    <w:p w:rsidR="00EB6616" w:rsidRDefault="00EB6616" w:rsidP="005B26FE">
      <w:pPr>
        <w:ind w:left="420"/>
        <w:rPr>
          <w:rFonts w:hint="eastAsia"/>
        </w:rPr>
      </w:pPr>
      <w:r>
        <w:rPr>
          <w:rFonts w:hint="eastAsia"/>
        </w:rPr>
        <w:t>执行强制迁移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工作区与暂存区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都被重置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当前的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修改是不会被记录下来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无论是已暂存还是未暂存</w:t>
      </w:r>
      <w:r>
        <w:rPr>
          <w:rFonts w:hint="eastAsia"/>
        </w:rPr>
        <w:t>.</w:t>
      </w:r>
    </w:p>
    <w:p w:rsidR="0098156F" w:rsidRDefault="0098156F" w:rsidP="005B26FE">
      <w:pPr>
        <w:ind w:left="420"/>
      </w:pPr>
    </w:p>
    <w:p w:rsidR="00280AC1" w:rsidRDefault="00280AC1" w:rsidP="005B26FE">
      <w:pPr>
        <w:ind w:left="420"/>
        <w:rPr>
          <w:rFonts w:hint="eastAsia"/>
        </w:rPr>
      </w:pPr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t xml:space="preserve"> </w:t>
      </w:r>
    </w:p>
    <w:p w:rsidR="0098156F" w:rsidRDefault="0098156F" w:rsidP="005B26FE">
      <w:pPr>
        <w:ind w:left="420"/>
        <w:rPr>
          <w:rFonts w:hint="eastAsia"/>
        </w:rPr>
      </w:pPr>
      <w:r>
        <w:rPr>
          <w:rFonts w:hint="eastAsia"/>
        </w:rPr>
        <w:t>当前的状态</w:t>
      </w:r>
      <w:r>
        <w:rPr>
          <w:rFonts w:hint="eastAsia"/>
        </w:rPr>
        <w:t>,</w:t>
      </w:r>
      <w:r>
        <w:t xml:space="preserve"> </w:t>
      </w:r>
      <w:r w:rsidRPr="00F04469">
        <w:rPr>
          <w:rFonts w:hint="eastAsia"/>
          <w:highlight w:val="green"/>
        </w:rPr>
        <w:t>工作区有修改的内容</w:t>
      </w:r>
      <w:r w:rsidR="00F04469">
        <w:rPr>
          <w:rFonts w:hint="eastAsia"/>
          <w:highlight w:val="green"/>
        </w:rPr>
        <w:t>,</w:t>
      </w:r>
      <w:r w:rsidR="00F04469">
        <w:t xml:space="preserve"> </w:t>
      </w:r>
      <w:r w:rsidR="00F04469">
        <w:rPr>
          <w:rFonts w:hint="eastAsia"/>
          <w:highlight w:val="green"/>
        </w:rPr>
        <w:t>还未暂存</w:t>
      </w:r>
    </w:p>
    <w:p w:rsidR="005B26FE" w:rsidRDefault="0098156F" w:rsidP="005B26FE">
      <w:pPr>
        <w:ind w:left="420"/>
      </w:pPr>
      <w:r>
        <w:rPr>
          <w:noProof/>
        </w:rPr>
        <w:drawing>
          <wp:inline distT="0" distB="0" distL="0" distR="0" wp14:anchorId="2232214E" wp14:editId="5CEE2A80">
            <wp:extent cx="5278120" cy="16097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F" w:rsidRDefault="0098156F" w:rsidP="005B26FE">
      <w:pPr>
        <w:ind w:left="420"/>
      </w:pPr>
    </w:p>
    <w:p w:rsidR="0098156F" w:rsidRDefault="009E663F" w:rsidP="005B26FE">
      <w:pPr>
        <w:ind w:left="420"/>
      </w:pPr>
      <w:r>
        <w:rPr>
          <w:rFonts w:hint="eastAsia"/>
        </w:rPr>
        <w:t>强行重置到某个版本</w:t>
      </w:r>
      <w:r w:rsidR="00B725E6">
        <w:rPr>
          <w:rFonts w:hint="eastAsia"/>
        </w:rPr>
        <w:t xml:space="preserve"> </w:t>
      </w:r>
      <w:r w:rsidR="00B725E6">
        <w:t>–</w:t>
      </w:r>
      <w:r w:rsidR="00B725E6">
        <w:rPr>
          <w:rFonts w:hint="eastAsia"/>
        </w:rPr>
        <w:t>hard</w:t>
      </w:r>
    </w:p>
    <w:p w:rsidR="009E663F" w:rsidRPr="005B26FE" w:rsidRDefault="00B725E6" w:rsidP="005B26F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F58AEF6" wp14:editId="2B1B8638">
            <wp:extent cx="5278120" cy="12979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30" w:rsidRDefault="00ED6630" w:rsidP="00DF66F9">
      <w:pPr>
        <w:pStyle w:val="a0"/>
      </w:pPr>
    </w:p>
    <w:p w:rsidR="00B725E6" w:rsidRDefault="00B725E6" w:rsidP="00DF66F9">
      <w:pPr>
        <w:pStyle w:val="a0"/>
      </w:pPr>
      <w:r>
        <w:rPr>
          <w:rFonts w:hint="eastAsia"/>
        </w:rPr>
        <w:t>注意重置后的状态</w:t>
      </w:r>
    </w:p>
    <w:p w:rsidR="00B725E6" w:rsidRDefault="00B725E6" w:rsidP="00DF66F9">
      <w:pPr>
        <w:pStyle w:val="a0"/>
      </w:pPr>
      <w:r>
        <w:rPr>
          <w:noProof/>
        </w:rPr>
        <w:lastRenderedPageBreak/>
        <w:drawing>
          <wp:inline distT="0" distB="0" distL="0" distR="0" wp14:anchorId="683DF0DE" wp14:editId="435A517B">
            <wp:extent cx="5278120" cy="84836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E6" w:rsidRDefault="00B725E6" w:rsidP="00DF66F9">
      <w:pPr>
        <w:pStyle w:val="a0"/>
        <w:rPr>
          <w:rFonts w:hint="eastAsia"/>
        </w:rPr>
      </w:pPr>
      <w:r>
        <w:rPr>
          <w:rFonts w:hint="eastAsia"/>
        </w:rPr>
        <w:t>修改的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内容不在了</w:t>
      </w:r>
      <w:r>
        <w:rPr>
          <w:rFonts w:hint="eastAsia"/>
        </w:rPr>
        <w:t>.</w:t>
      </w:r>
    </w:p>
    <w:p w:rsidR="00B725E6" w:rsidRDefault="00B725E6" w:rsidP="00DF66F9">
      <w:pPr>
        <w:pStyle w:val="a0"/>
      </w:pPr>
      <w:r>
        <w:rPr>
          <w:noProof/>
        </w:rPr>
        <w:drawing>
          <wp:inline distT="0" distB="0" distL="0" distR="0" wp14:anchorId="2BC7AC32" wp14:editId="1DA24B3C">
            <wp:extent cx="5278120" cy="950595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69" w:rsidRDefault="00F04469" w:rsidP="00DF66F9">
      <w:pPr>
        <w:pStyle w:val="a0"/>
      </w:pPr>
    </w:p>
    <w:p w:rsidR="00280AC1" w:rsidRDefault="00280AC1" w:rsidP="00DF66F9">
      <w:pPr>
        <w:pStyle w:val="a0"/>
      </w:pPr>
    </w:p>
    <w:p w:rsidR="00280AC1" w:rsidRDefault="00280AC1" w:rsidP="00DF66F9">
      <w:pPr>
        <w:pStyle w:val="a0"/>
        <w:rPr>
          <w:rFonts w:hint="eastAsia"/>
        </w:rPr>
      </w:pPr>
      <w:r>
        <w:rPr>
          <w:rFonts w:hint="eastAsia"/>
        </w:rPr>
        <w:t>案例二</w:t>
      </w:r>
      <w:r>
        <w:rPr>
          <w:rFonts w:hint="eastAsia"/>
        </w:rPr>
        <w:t>:</w:t>
      </w:r>
    </w:p>
    <w:p w:rsidR="00F04469" w:rsidRDefault="00F04469" w:rsidP="00DF66F9">
      <w:pPr>
        <w:pStyle w:val="a0"/>
      </w:pPr>
      <w:r>
        <w:rPr>
          <w:rFonts w:hint="eastAsia"/>
        </w:rPr>
        <w:t>再来举例子</w:t>
      </w:r>
      <w:r>
        <w:rPr>
          <w:rFonts w:hint="eastAsia"/>
        </w:rPr>
        <w:t>:</w:t>
      </w:r>
    </w:p>
    <w:p w:rsidR="002B4DD2" w:rsidRDefault="002B4DD2" w:rsidP="00DF66F9">
      <w:pPr>
        <w:pStyle w:val="a0"/>
      </w:pPr>
      <w:r>
        <w:rPr>
          <w:rFonts w:hint="eastAsia"/>
        </w:rPr>
        <w:t>当前状态</w:t>
      </w:r>
      <w:r w:rsidRPr="002B4DD2">
        <w:rPr>
          <w:rFonts w:hint="eastAsia"/>
          <w:highlight w:val="green"/>
        </w:rPr>
        <w:t>,</w:t>
      </w:r>
      <w:r w:rsidRPr="002B4DD2">
        <w:rPr>
          <w:highlight w:val="green"/>
        </w:rPr>
        <w:t xml:space="preserve"> </w:t>
      </w:r>
      <w:r w:rsidRPr="002B4DD2">
        <w:rPr>
          <w:rFonts w:hint="eastAsia"/>
          <w:highlight w:val="green"/>
        </w:rPr>
        <w:t>存在被暂存的修改</w:t>
      </w:r>
      <w:r>
        <w:rPr>
          <w:rFonts w:hint="eastAsia"/>
        </w:rPr>
        <w:t>:</w:t>
      </w:r>
    </w:p>
    <w:p w:rsidR="002B4DD2" w:rsidRDefault="002B4DD2" w:rsidP="00DF66F9">
      <w:pPr>
        <w:pStyle w:val="a0"/>
      </w:pPr>
      <w:r>
        <w:rPr>
          <w:noProof/>
        </w:rPr>
        <w:drawing>
          <wp:inline distT="0" distB="0" distL="0" distR="0" wp14:anchorId="2A1AB589" wp14:editId="304E6C69">
            <wp:extent cx="5278120" cy="12846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16" w:rsidRDefault="00EB6616" w:rsidP="00DF66F9">
      <w:pPr>
        <w:pStyle w:val="a0"/>
      </w:pPr>
    </w:p>
    <w:p w:rsidR="00EB6616" w:rsidRDefault="00EB6616" w:rsidP="00DF66F9">
      <w:pPr>
        <w:pStyle w:val="a0"/>
      </w:pPr>
      <w:r>
        <w:rPr>
          <w:rFonts w:hint="eastAsia"/>
        </w:rPr>
        <w:t>执行</w:t>
      </w:r>
      <w:r>
        <w:rPr>
          <w:rFonts w:hint="eastAsia"/>
        </w:rPr>
        <w:t>--hard</w:t>
      </w:r>
      <w:r>
        <w:rPr>
          <w:rFonts w:hint="eastAsia"/>
        </w:rPr>
        <w:t>重置</w:t>
      </w:r>
    </w:p>
    <w:p w:rsidR="00EB6616" w:rsidRDefault="00EB6616" w:rsidP="00DF66F9">
      <w:pPr>
        <w:pStyle w:val="a0"/>
      </w:pPr>
      <w:r>
        <w:rPr>
          <w:noProof/>
        </w:rPr>
        <w:drawing>
          <wp:inline distT="0" distB="0" distL="0" distR="0" wp14:anchorId="218D992A" wp14:editId="20114844">
            <wp:extent cx="5278120" cy="118872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98" w:rsidRDefault="00A94298" w:rsidP="00DF66F9">
      <w:pPr>
        <w:pStyle w:val="a0"/>
      </w:pPr>
    </w:p>
    <w:p w:rsidR="00A94298" w:rsidRDefault="00A94298" w:rsidP="00DF66F9">
      <w:pPr>
        <w:pStyle w:val="a0"/>
      </w:pPr>
    </w:p>
    <w:p w:rsidR="00A94298" w:rsidRDefault="00A94298" w:rsidP="00A94298">
      <w:pPr>
        <w:pStyle w:val="2"/>
      </w:pPr>
      <w:proofErr w:type="spellStart"/>
      <w:r>
        <w:rPr>
          <w:rFonts w:hint="eastAsia"/>
        </w:rPr>
        <w:lastRenderedPageBreak/>
        <w:t>git</w:t>
      </w:r>
      <w:proofErr w:type="spellEnd"/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soft</w:t>
      </w:r>
      <w:r w:rsidR="00D84322">
        <w:rPr>
          <w:rFonts w:hint="eastAsia"/>
        </w:rPr>
        <w:t>,</w:t>
      </w:r>
      <w:r w:rsidR="00D84322">
        <w:t xml:space="preserve"> </w:t>
      </w:r>
      <w:r w:rsidR="00D84322">
        <w:rPr>
          <w:rFonts w:hint="eastAsia"/>
        </w:rPr>
        <w:t>软迁移</w:t>
      </w:r>
      <w:r w:rsidR="00D84322">
        <w:rPr>
          <w:rFonts w:hint="eastAsia"/>
        </w:rPr>
        <w:t>(</w:t>
      </w:r>
      <w:r w:rsidR="00D84322">
        <w:rPr>
          <w:rFonts w:hint="eastAsia"/>
        </w:rPr>
        <w:t>重置</w:t>
      </w:r>
      <w:r w:rsidR="00D84322">
        <w:rPr>
          <w:rFonts w:hint="eastAsia"/>
        </w:rPr>
        <w:t>)</w:t>
      </w:r>
    </w:p>
    <w:p w:rsidR="0065760D" w:rsidRDefault="0065760D" w:rsidP="0065760D">
      <w:pPr>
        <w:pStyle w:val="a0"/>
      </w:pPr>
    </w:p>
    <w:p w:rsidR="0065760D" w:rsidRDefault="0065760D" w:rsidP="0065760D">
      <w:pPr>
        <w:pStyle w:val="a0"/>
        <w:rPr>
          <w:rFonts w:hint="eastAsia"/>
        </w:rPr>
      </w:pPr>
      <w:r>
        <w:rPr>
          <w:rFonts w:hint="eastAsia"/>
        </w:rPr>
        <w:t>--soft</w:t>
      </w:r>
      <w:r>
        <w:rPr>
          <w:rFonts w:hint="eastAsia"/>
        </w:rPr>
        <w:t>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会保留当前的工作区</w:t>
      </w:r>
    </w:p>
    <w:p w:rsidR="0065760D" w:rsidRDefault="0065760D" w:rsidP="0065760D">
      <w:pPr>
        <w:pStyle w:val="a0"/>
      </w:pPr>
      <w:r>
        <w:rPr>
          <w:rFonts w:hint="eastAsia"/>
        </w:rPr>
        <w:t>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将版本间的差异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记录下来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保存到暂存区</w:t>
      </w:r>
      <w:r>
        <w:rPr>
          <w:rFonts w:hint="eastAsia"/>
        </w:rPr>
        <w:t>:</w:t>
      </w:r>
    </w:p>
    <w:p w:rsidR="0065760D" w:rsidRPr="0065760D" w:rsidRDefault="00D84322" w:rsidP="0065760D">
      <w:pPr>
        <w:pStyle w:val="a0"/>
        <w:rPr>
          <w:rFonts w:hint="eastAsia"/>
        </w:rPr>
      </w:pPr>
      <w:r>
        <w:rPr>
          <w:rFonts w:hint="eastAsia"/>
        </w:rPr>
        <w:t>你做的当前版本的任何修改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都会背保留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你选择性的继续保留还是舍弃</w:t>
      </w:r>
      <w:r>
        <w:rPr>
          <w:rFonts w:hint="eastAsia"/>
        </w:rPr>
        <w:t>:</w:t>
      </w:r>
    </w:p>
    <w:p w:rsidR="00A94298" w:rsidRDefault="00A94298" w:rsidP="00A94298">
      <w:pPr>
        <w:pStyle w:val="a0"/>
      </w:pPr>
    </w:p>
    <w:p w:rsidR="00AD4B07" w:rsidRDefault="00AD4B07" w:rsidP="00AD4B07">
      <w:pPr>
        <w:pStyle w:val="a0"/>
      </w:pPr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存在未暂存的修改</w:t>
      </w:r>
    </w:p>
    <w:p w:rsidR="00AD4B07" w:rsidRDefault="00AD4B07" w:rsidP="00AD4B07">
      <w:pPr>
        <w:pStyle w:val="a0"/>
      </w:pPr>
      <w:r>
        <w:rPr>
          <w:noProof/>
        </w:rPr>
        <w:drawing>
          <wp:inline distT="0" distB="0" distL="0" distR="0" wp14:anchorId="1DD14C66" wp14:editId="4FAF9942">
            <wp:extent cx="5278120" cy="148082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07" w:rsidRDefault="00AD4B07" w:rsidP="00AD4B07">
      <w:pPr>
        <w:pStyle w:val="a0"/>
      </w:pPr>
    </w:p>
    <w:p w:rsidR="00AD4B07" w:rsidRDefault="00AD4B07" w:rsidP="00AD4B07">
      <w:pPr>
        <w:pStyle w:val="a0"/>
      </w:pPr>
      <w:r>
        <w:rPr>
          <w:rFonts w:hint="eastAsia"/>
        </w:rPr>
        <w:t>做版本的迁移</w:t>
      </w:r>
      <w:r>
        <w:rPr>
          <w:rFonts w:hint="eastAsia"/>
        </w:rPr>
        <w:t>(</w:t>
      </w:r>
      <w:r>
        <w:rPr>
          <w:rFonts w:hint="eastAsia"/>
        </w:rPr>
        <w:t>重置</w:t>
      </w:r>
      <w:r>
        <w:rPr>
          <w:rFonts w:hint="eastAsia"/>
        </w:rPr>
        <w:t>)</w:t>
      </w:r>
    </w:p>
    <w:p w:rsidR="00AD4B07" w:rsidRDefault="00AD4B07" w:rsidP="00AD4B07">
      <w:pPr>
        <w:pStyle w:val="a0"/>
      </w:pPr>
      <w:r>
        <w:rPr>
          <w:noProof/>
        </w:rPr>
        <w:drawing>
          <wp:inline distT="0" distB="0" distL="0" distR="0" wp14:anchorId="29FC1806" wp14:editId="0832180E">
            <wp:extent cx="5278120" cy="7677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07" w:rsidRDefault="00AD4B07" w:rsidP="00AD4B07">
      <w:pPr>
        <w:pStyle w:val="a0"/>
      </w:pPr>
    </w:p>
    <w:p w:rsidR="00AD4B07" w:rsidRDefault="00AD4B07" w:rsidP="00AD4B07">
      <w:pPr>
        <w:pStyle w:val="a0"/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通过状态查看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之前未暂存的修改还处在未暂存中</w:t>
      </w:r>
    </w:p>
    <w:p w:rsidR="00AD4B07" w:rsidRDefault="00AD4B07" w:rsidP="00AD4B07">
      <w:pPr>
        <w:pStyle w:val="a0"/>
      </w:pPr>
      <w:r>
        <w:rPr>
          <w:noProof/>
        </w:rPr>
        <w:drawing>
          <wp:inline distT="0" distB="0" distL="0" distR="0" wp14:anchorId="2C76237C" wp14:editId="13215848">
            <wp:extent cx="5278120" cy="21272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07" w:rsidRDefault="00AD4B07" w:rsidP="00AD4B07">
      <w:pPr>
        <w:pStyle w:val="a0"/>
      </w:pPr>
    </w:p>
    <w:p w:rsidR="00AD4B07" w:rsidRDefault="00AD4B07" w:rsidP="00AD4B07">
      <w:pPr>
        <w:pStyle w:val="a0"/>
      </w:pPr>
    </w:p>
    <w:p w:rsidR="0065760D" w:rsidRDefault="006C34AC" w:rsidP="00AD4B07">
      <w:pPr>
        <w:pStyle w:val="a0"/>
      </w:pPr>
      <w:r>
        <w:rPr>
          <w:rFonts w:hint="eastAsia"/>
        </w:rPr>
        <w:lastRenderedPageBreak/>
        <w:t>案例二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两个版本间文件有修改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重置到前面的版本</w:t>
      </w:r>
    </w:p>
    <w:p w:rsidR="006C34AC" w:rsidRDefault="00C15801" w:rsidP="00AD4B07">
      <w:pPr>
        <w:pStyle w:val="a0"/>
      </w:pPr>
      <w:r>
        <w:rPr>
          <w:rFonts w:hint="eastAsia"/>
        </w:rPr>
        <w:t>版本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index.php</w:t>
      </w:r>
      <w:proofErr w:type="spellEnd"/>
    </w:p>
    <w:p w:rsidR="00C15801" w:rsidRDefault="00C15801" w:rsidP="00AD4B07">
      <w:pPr>
        <w:pStyle w:val="a0"/>
      </w:pPr>
      <w:r>
        <w:rPr>
          <w:noProof/>
        </w:rPr>
        <w:drawing>
          <wp:inline distT="0" distB="0" distL="0" distR="0" wp14:anchorId="79EA339A" wp14:editId="04713CDF">
            <wp:extent cx="5278120" cy="25863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01" w:rsidRDefault="00C15801" w:rsidP="00AD4B07">
      <w:pPr>
        <w:pStyle w:val="a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index.php</w:t>
      </w:r>
      <w:proofErr w:type="spellEnd"/>
    </w:p>
    <w:p w:rsidR="00C15801" w:rsidRDefault="00C15801" w:rsidP="00AD4B07">
      <w:pPr>
        <w:pStyle w:val="a0"/>
      </w:pPr>
      <w:r>
        <w:rPr>
          <w:noProof/>
        </w:rPr>
        <w:drawing>
          <wp:inline distT="0" distB="0" distL="0" distR="0" wp14:anchorId="5453D8CE" wp14:editId="05A7D0A2">
            <wp:extent cx="5278120" cy="20040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01" w:rsidRDefault="00C15801" w:rsidP="00AD4B07">
      <w:pPr>
        <w:pStyle w:val="a0"/>
      </w:pPr>
    </w:p>
    <w:p w:rsidR="00C15801" w:rsidRDefault="00C15801" w:rsidP="00AD4B07">
      <w:pPr>
        <w:pStyle w:val="a0"/>
      </w:pPr>
      <w:r>
        <w:rPr>
          <w:rFonts w:hint="eastAsia"/>
        </w:rPr>
        <w:t>提交带有修改的新版本</w:t>
      </w:r>
    </w:p>
    <w:p w:rsidR="00C15801" w:rsidRDefault="004D2944" w:rsidP="00AD4B07">
      <w:pPr>
        <w:pStyle w:val="a0"/>
      </w:pPr>
      <w:r>
        <w:rPr>
          <w:noProof/>
        </w:rPr>
        <w:drawing>
          <wp:inline distT="0" distB="0" distL="0" distR="0" wp14:anchorId="6CAE2909" wp14:editId="3069B6DC">
            <wp:extent cx="5278120" cy="1231265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44" w:rsidRDefault="004D2944" w:rsidP="00AD4B07">
      <w:pPr>
        <w:pStyle w:val="a0"/>
      </w:pPr>
    </w:p>
    <w:p w:rsidR="004D2944" w:rsidRDefault="004D2944" w:rsidP="00AD4B07">
      <w:pPr>
        <w:pStyle w:val="a0"/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t xml:space="preserve"> </w:t>
      </w:r>
      <w:r>
        <w:rPr>
          <w:rFonts w:hint="eastAsia"/>
        </w:rPr>
        <w:t>在最近的</w:t>
      </w:r>
      <w:r>
        <w:t>2</w:t>
      </w:r>
      <w:r>
        <w:rPr>
          <w:rFonts w:hint="eastAsia"/>
        </w:rPr>
        <w:t>个版本被修改了</w:t>
      </w:r>
      <w:r>
        <w:rPr>
          <w:rFonts w:hint="eastAsia"/>
        </w:rPr>
        <w:t>.</w:t>
      </w:r>
    </w:p>
    <w:p w:rsidR="00DA7999" w:rsidRDefault="00DA7999" w:rsidP="00AD4B07">
      <w:pPr>
        <w:pStyle w:val="a0"/>
      </w:pPr>
      <w:r>
        <w:rPr>
          <w:rFonts w:hint="eastAsia"/>
        </w:rPr>
        <w:lastRenderedPageBreak/>
        <w:t>重置版本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soft</w:t>
      </w:r>
      <w:r>
        <w:rPr>
          <w:rFonts w:hint="eastAsia"/>
        </w:rPr>
        <w:t>重置</w:t>
      </w:r>
    </w:p>
    <w:p w:rsidR="00DA7999" w:rsidRDefault="00451DB8" w:rsidP="00AD4B07">
      <w:pPr>
        <w:pStyle w:val="a0"/>
      </w:pPr>
      <w:r>
        <w:rPr>
          <w:noProof/>
        </w:rPr>
        <w:drawing>
          <wp:inline distT="0" distB="0" distL="0" distR="0" wp14:anchorId="4973BB0D" wp14:editId="4C21A74B">
            <wp:extent cx="5278120" cy="740410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B8" w:rsidRDefault="00451DB8" w:rsidP="00AD4B07">
      <w:pPr>
        <w:pStyle w:val="a0"/>
      </w:pPr>
    </w:p>
    <w:p w:rsidR="00451DB8" w:rsidRDefault="00451DB8" w:rsidP="00AD4B07">
      <w:pPr>
        <w:pStyle w:val="a0"/>
      </w:pPr>
      <w:r>
        <w:rPr>
          <w:rFonts w:hint="eastAsia"/>
        </w:rPr>
        <w:t>查看状态</w:t>
      </w:r>
      <w:r>
        <w:rPr>
          <w:rFonts w:hint="eastAsia"/>
        </w:rPr>
        <w:t>:</w:t>
      </w:r>
    </w:p>
    <w:p w:rsidR="00451DB8" w:rsidRDefault="00451DB8" w:rsidP="00AD4B07">
      <w:pPr>
        <w:pStyle w:val="a0"/>
      </w:pPr>
      <w:r>
        <w:rPr>
          <w:noProof/>
        </w:rPr>
        <w:drawing>
          <wp:inline distT="0" distB="0" distL="0" distR="0" wp14:anchorId="6304A76E" wp14:editId="6DD2D145">
            <wp:extent cx="5278120" cy="137668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B8" w:rsidRDefault="00451DB8" w:rsidP="00AD4B07">
      <w:pPr>
        <w:pStyle w:val="a0"/>
      </w:pPr>
      <w:r>
        <w:rPr>
          <w:rFonts w:hint="eastAsia"/>
        </w:rPr>
        <w:t>查看内容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发现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被保留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但是出现在暂存区</w:t>
      </w:r>
      <w:r>
        <w:rPr>
          <w:rFonts w:hint="eastAsia"/>
        </w:rPr>
        <w:t>.</w:t>
      </w:r>
    </w:p>
    <w:p w:rsidR="00451DB8" w:rsidRDefault="00451DB8" w:rsidP="00AD4B07">
      <w:pPr>
        <w:pStyle w:val="a0"/>
      </w:pPr>
      <w:r>
        <w:rPr>
          <w:rFonts w:hint="eastAsia"/>
        </w:rPr>
        <w:t>记录下来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存储在暂存区</w:t>
      </w:r>
      <w:r>
        <w:rPr>
          <w:rFonts w:hint="eastAsia"/>
        </w:rPr>
        <w:t>.</w:t>
      </w:r>
    </w:p>
    <w:p w:rsidR="00451DB8" w:rsidRDefault="00451DB8" w:rsidP="00AD4B07">
      <w:pPr>
        <w:pStyle w:val="a0"/>
      </w:pPr>
      <w:r>
        <w:rPr>
          <w:noProof/>
        </w:rPr>
        <w:drawing>
          <wp:inline distT="0" distB="0" distL="0" distR="0" wp14:anchorId="43DFBF6B" wp14:editId="12D67BCD">
            <wp:extent cx="5278120" cy="264985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B6" w:rsidRDefault="008C0DB6" w:rsidP="00AD4B07">
      <w:pPr>
        <w:pStyle w:val="a0"/>
      </w:pPr>
      <w:r>
        <w:rPr>
          <w:rFonts w:hint="eastAsia"/>
        </w:rPr>
        <w:t>提示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如果你希望某个文件例如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应该重置到目标版本中</w:t>
      </w:r>
      <w:r>
        <w:rPr>
          <w:rFonts w:hint="eastAsia"/>
        </w:rPr>
        <w:t>:</w:t>
      </w:r>
    </w:p>
    <w:p w:rsidR="008C0DB6" w:rsidRDefault="008C0DB6" w:rsidP="00AD4B07">
      <w:pPr>
        <w:pStyle w:val="a0"/>
      </w:pP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撤销暂存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撤销修改</w:t>
      </w:r>
    </w:p>
    <w:p w:rsidR="00730F01" w:rsidRDefault="00730F01" w:rsidP="00730F01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</w:t>
      </w:r>
      <w:r>
        <w:t xml:space="preserve"> </w:t>
      </w:r>
      <w:proofErr w:type="spellStart"/>
      <w:r>
        <w:t>index.php</w:t>
      </w:r>
      <w:proofErr w:type="spellEnd"/>
      <w:r w:rsidR="00C05470">
        <w:rPr>
          <w:rFonts w:hint="eastAsia"/>
        </w:rPr>
        <w:t>,</w:t>
      </w:r>
      <w:r w:rsidR="00C05470">
        <w:t xml:space="preserve"> </w:t>
      </w:r>
      <w:r w:rsidR="00C05470">
        <w:rPr>
          <w:rFonts w:hint="eastAsia"/>
        </w:rPr>
        <w:t>撤销暂存</w:t>
      </w:r>
    </w:p>
    <w:p w:rsidR="00730F01" w:rsidRDefault="00730F01" w:rsidP="00730F01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t xml:space="preserve"> checkout – </w:t>
      </w:r>
      <w:proofErr w:type="spellStart"/>
      <w:r>
        <w:rPr>
          <w:rFonts w:hint="eastAsia"/>
        </w:rPr>
        <w:t>index.php</w:t>
      </w:r>
      <w:proofErr w:type="spellEnd"/>
      <w:r w:rsidR="00C05470">
        <w:rPr>
          <w:rFonts w:hint="eastAsia"/>
        </w:rPr>
        <w:t>,</w:t>
      </w:r>
      <w:r w:rsidR="00C05470">
        <w:t xml:space="preserve"> </w:t>
      </w:r>
      <w:r w:rsidR="00C05470">
        <w:rPr>
          <w:rFonts w:hint="eastAsia"/>
        </w:rPr>
        <w:t>撤销修改</w:t>
      </w:r>
    </w:p>
    <w:p w:rsidR="00730F01" w:rsidRDefault="00730F01" w:rsidP="00730F01">
      <w:pPr>
        <w:pStyle w:val="a0"/>
      </w:pPr>
      <w:r>
        <w:rPr>
          <w:rFonts w:hint="eastAsia"/>
        </w:rPr>
        <w:t>文件就回归到目标版本一致的内容了</w:t>
      </w:r>
      <w:r>
        <w:rPr>
          <w:rFonts w:hint="eastAsia"/>
        </w:rPr>
        <w:t>.</w:t>
      </w:r>
    </w:p>
    <w:p w:rsidR="00730F01" w:rsidRDefault="00730F01" w:rsidP="00730F01">
      <w:pPr>
        <w:pStyle w:val="a0"/>
        <w:rPr>
          <w:rFonts w:hint="eastAsia"/>
        </w:rPr>
      </w:pPr>
    </w:p>
    <w:p w:rsidR="00451DB8" w:rsidRDefault="00451DB8" w:rsidP="00AD4B07">
      <w:pPr>
        <w:pStyle w:val="a0"/>
      </w:pPr>
    </w:p>
    <w:p w:rsidR="001A5609" w:rsidRDefault="001A5609" w:rsidP="00AD4B07">
      <w:pPr>
        <w:pStyle w:val="a0"/>
      </w:pPr>
    </w:p>
    <w:p w:rsidR="001A5609" w:rsidRDefault="001A5609" w:rsidP="001A5609">
      <w:pPr>
        <w:pStyle w:val="2"/>
      </w:pPr>
      <w:r>
        <w:rPr>
          <w:rFonts w:hint="eastAsia"/>
        </w:rPr>
        <w:t>版本号的获取</w:t>
      </w:r>
    </w:p>
    <w:p w:rsidR="001A5609" w:rsidRDefault="001A5609" w:rsidP="00283F38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可以获取版本号</w:t>
      </w:r>
    </w:p>
    <w:p w:rsidR="001A5609" w:rsidRDefault="001A5609" w:rsidP="001A5609">
      <w:pPr>
        <w:pStyle w:val="a0"/>
      </w:pPr>
    </w:p>
    <w:p w:rsidR="001A5609" w:rsidRDefault="001A5609" w:rsidP="001A5609">
      <w:pPr>
        <w:pStyle w:val="a0"/>
      </w:pPr>
      <w:r>
        <w:rPr>
          <w:rFonts w:hint="eastAsia"/>
        </w:rPr>
        <w:t>一旦重置到之前的版本中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是看不到将来的版本号的</w:t>
      </w:r>
      <w:r>
        <w:rPr>
          <w:rFonts w:hint="eastAsia"/>
        </w:rPr>
        <w:t>.</w:t>
      </w:r>
    </w:p>
    <w:p w:rsidR="001A5609" w:rsidRDefault="001A5609" w:rsidP="001A5609">
      <w:pPr>
        <w:pStyle w:val="a0"/>
      </w:pPr>
      <w:r>
        <w:rPr>
          <w:rFonts w:hint="eastAsia"/>
        </w:rPr>
        <w:t>已经是版本</w:t>
      </w:r>
      <w:r>
        <w:rPr>
          <w:rFonts w:hint="eastAsia"/>
        </w:rPr>
        <w:t>10,</w:t>
      </w:r>
      <w:r>
        <w:t xml:space="preserve"> </w:t>
      </w:r>
      <w:r>
        <w:rPr>
          <w:rFonts w:hint="eastAsia"/>
        </w:rPr>
        <w:t>重置到了版本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再执行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log,</w:t>
      </w:r>
      <w:r>
        <w:t xml:space="preserve"> </w:t>
      </w:r>
      <w:r>
        <w:rPr>
          <w:rFonts w:hint="eastAsia"/>
        </w:rPr>
        <w:t>看不到</w:t>
      </w:r>
      <w:r>
        <w:rPr>
          <w:rFonts w:hint="eastAsia"/>
        </w:rPr>
        <w:t xml:space="preserve"> 8, 9, 10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版本</w:t>
      </w:r>
      <w:r>
        <w:rPr>
          <w:rFonts w:hint="eastAsia"/>
        </w:rPr>
        <w:t>log,</w:t>
      </w:r>
      <w:r>
        <w:t xml:space="preserve"> </w:t>
      </w:r>
      <w:r>
        <w:rPr>
          <w:rFonts w:hint="eastAsia"/>
        </w:rPr>
        <w:t>版本号</w:t>
      </w:r>
      <w:r>
        <w:rPr>
          <w:rFonts w:hint="eastAsia"/>
        </w:rPr>
        <w:t>.</w:t>
      </w:r>
    </w:p>
    <w:p w:rsidR="001A5609" w:rsidRDefault="00283F38" w:rsidP="001A5609">
      <w:pPr>
        <w:pStyle w:val="a0"/>
      </w:pPr>
      <w:r>
        <w:rPr>
          <w:rFonts w:hint="eastAsia"/>
        </w:rPr>
        <w:t>需要使用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reflog</w:t>
      </w:r>
      <w:proofErr w:type="spellEnd"/>
    </w:p>
    <w:p w:rsidR="00283F38" w:rsidRDefault="00283F38" w:rsidP="00283F38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reflog</w:t>
      </w:r>
      <w:proofErr w:type="spellEnd"/>
      <w:r w:rsidR="00B36028">
        <w:rPr>
          <w:rFonts w:hint="eastAsia"/>
        </w:rPr>
        <w:t>,</w:t>
      </w:r>
      <w:r w:rsidR="00B36028">
        <w:t xml:space="preserve"> </w:t>
      </w:r>
      <w:r w:rsidR="00B36028">
        <w:rPr>
          <w:rFonts w:hint="eastAsia"/>
        </w:rPr>
        <w:t>重置操作</w:t>
      </w:r>
      <w:r w:rsidR="00B36028">
        <w:rPr>
          <w:rFonts w:hint="eastAsia"/>
        </w:rPr>
        <w:t xml:space="preserve"> </w:t>
      </w:r>
      <w:r w:rsidR="00B36028">
        <w:rPr>
          <w:rFonts w:hint="eastAsia"/>
        </w:rPr>
        <w:t>日志</w:t>
      </w:r>
    </w:p>
    <w:p w:rsidR="00283F38" w:rsidRDefault="00283F38" w:rsidP="00283F38">
      <w:pPr>
        <w:pStyle w:val="a0"/>
      </w:pPr>
      <w:r>
        <w:rPr>
          <w:rFonts w:hint="eastAsia"/>
        </w:rPr>
        <w:t>获取版本重置</w:t>
      </w:r>
      <w:r w:rsidR="00E361CB">
        <w:rPr>
          <w:rFonts w:hint="eastAsia"/>
        </w:rPr>
        <w:t>操作</w:t>
      </w:r>
      <w:r>
        <w:rPr>
          <w:rFonts w:hint="eastAsia"/>
        </w:rPr>
        <w:t>日志</w:t>
      </w:r>
      <w:r>
        <w:rPr>
          <w:rFonts w:hint="eastAsia"/>
        </w:rPr>
        <w:t>.</w:t>
      </w:r>
    </w:p>
    <w:p w:rsidR="00E361CB" w:rsidRDefault="00E361CB" w:rsidP="00283F38">
      <w:pPr>
        <w:pStyle w:val="a0"/>
      </w:pPr>
      <w:r>
        <w:rPr>
          <w:rFonts w:hint="eastAsia"/>
        </w:rPr>
        <w:t>重置之前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是处在那个版本中</w:t>
      </w:r>
    </w:p>
    <w:p w:rsidR="00283F38" w:rsidRDefault="003711D6" w:rsidP="00283F38">
      <w:pPr>
        <w:pStyle w:val="a0"/>
      </w:pPr>
      <w:r>
        <w:rPr>
          <w:noProof/>
        </w:rPr>
        <w:drawing>
          <wp:inline distT="0" distB="0" distL="0" distR="0" wp14:anchorId="0D23FBC2" wp14:editId="669AA04A">
            <wp:extent cx="5278120" cy="2225040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D6" w:rsidRDefault="003711D6" w:rsidP="00283F38">
      <w:pPr>
        <w:pStyle w:val="a0"/>
      </w:pPr>
      <w:r>
        <w:rPr>
          <w:rFonts w:hint="eastAsia"/>
        </w:rPr>
        <w:t>回到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当前版本切换之前的某个版本上</w:t>
      </w:r>
      <w:r>
        <w:rPr>
          <w:rFonts w:hint="eastAsia"/>
        </w:rPr>
        <w:t>:</w:t>
      </w:r>
    </w:p>
    <w:p w:rsidR="003711D6" w:rsidRDefault="00E361CB" w:rsidP="00283F38">
      <w:pPr>
        <w:pStyle w:val="a0"/>
      </w:pPr>
      <w:r>
        <w:rPr>
          <w:noProof/>
        </w:rPr>
        <w:drawing>
          <wp:inline distT="0" distB="0" distL="0" distR="0" wp14:anchorId="4386E435" wp14:editId="45090CFB">
            <wp:extent cx="5278120" cy="179832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28" w:rsidRDefault="00B36028" w:rsidP="00283F38">
      <w:pPr>
        <w:pStyle w:val="a0"/>
      </w:pPr>
    </w:p>
    <w:p w:rsidR="00B36028" w:rsidRDefault="00B36028" w:rsidP="00B36028">
      <w:pPr>
        <w:pStyle w:val="3"/>
      </w:pPr>
      <w:r>
        <w:rPr>
          <w:rFonts w:hint="eastAsia"/>
        </w:rPr>
        <w:t>HEAD</w:t>
      </w:r>
      <w:r>
        <w:rPr>
          <w:rFonts w:hint="eastAsia"/>
        </w:rPr>
        <w:t>指针</w:t>
      </w:r>
      <w:r w:rsidR="00F6686B">
        <w:rPr>
          <w:rFonts w:hint="eastAsia"/>
        </w:rPr>
        <w:t>,</w:t>
      </w:r>
      <w:r w:rsidR="00F6686B">
        <w:t xml:space="preserve"> </w:t>
      </w:r>
      <w:r w:rsidR="00F6686B">
        <w:rPr>
          <w:rFonts w:hint="eastAsia"/>
        </w:rPr>
        <w:t>相对</w:t>
      </w:r>
    </w:p>
    <w:p w:rsidR="00B36028" w:rsidRDefault="00B36028" w:rsidP="00B36028">
      <w:pPr>
        <w:pStyle w:val="a0"/>
      </w:pPr>
      <w:r>
        <w:rPr>
          <w:rFonts w:hint="eastAsia"/>
        </w:rPr>
        <w:t>当需要切换到上一个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)</w:t>
      </w:r>
      <w:r>
        <w:rPr>
          <w:rFonts w:hint="eastAsia"/>
        </w:rPr>
        <w:t>版本时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需要一个相对的定位</w:t>
      </w:r>
      <w:r>
        <w:rPr>
          <w:rFonts w:hint="eastAsia"/>
        </w:rPr>
        <w:t>.</w:t>
      </w:r>
    </w:p>
    <w:p w:rsidR="00B36028" w:rsidRDefault="00B36028" w:rsidP="00B36028">
      <w:pPr>
        <w:pStyle w:val="a0"/>
      </w:pPr>
    </w:p>
    <w:p w:rsidR="003C610E" w:rsidRDefault="003C610E" w:rsidP="00B36028">
      <w:pPr>
        <w:pStyle w:val="a0"/>
      </w:pPr>
      <w:r>
        <w:rPr>
          <w:rFonts w:hint="eastAsia"/>
        </w:rPr>
        <w:t>可以使用</w:t>
      </w:r>
      <w:r>
        <w:rPr>
          <w:rFonts w:hint="eastAsia"/>
        </w:rPr>
        <w:t>:</w:t>
      </w:r>
    </w:p>
    <w:p w:rsidR="003C610E" w:rsidRDefault="003C610E" w:rsidP="00B36028">
      <w:pPr>
        <w:pStyle w:val="a0"/>
      </w:pPr>
      <w:r>
        <w:rPr>
          <w:rFonts w:hint="eastAsia"/>
        </w:rPr>
        <w:t>HEAD^,</w:t>
      </w:r>
      <w:r>
        <w:t xml:space="preserve"> </w:t>
      </w:r>
      <w:r>
        <w:rPr>
          <w:rFonts w:hint="eastAsia"/>
        </w:rPr>
        <w:t>上一个</w:t>
      </w:r>
    </w:p>
    <w:p w:rsidR="003C610E" w:rsidRDefault="003C610E" w:rsidP="00B36028">
      <w:pPr>
        <w:pStyle w:val="a0"/>
      </w:pPr>
      <w:r>
        <w:rPr>
          <w:rFonts w:hint="eastAsia"/>
        </w:rPr>
        <w:t>HEAD^^,</w:t>
      </w:r>
      <w:r>
        <w:t xml:space="preserve"> </w:t>
      </w:r>
      <w:r>
        <w:rPr>
          <w:rFonts w:hint="eastAsia"/>
        </w:rPr>
        <w:t>上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3C610E" w:rsidRDefault="003C610E" w:rsidP="00B36028">
      <w:pPr>
        <w:pStyle w:val="a0"/>
      </w:pPr>
      <w:r>
        <w:rPr>
          <w:rFonts w:hint="eastAsia"/>
        </w:rPr>
        <w:t>HEAD^^^^^^^^^^^^^^^^^,</w:t>
      </w:r>
      <w:r>
        <w:t xml:space="preserve"> </w:t>
      </w:r>
      <w:r>
        <w:rPr>
          <w:rFonts w:hint="eastAsia"/>
        </w:rPr>
        <w:t>上</w:t>
      </w:r>
      <w:r>
        <w:rPr>
          <w:rFonts w:hint="eastAsia"/>
        </w:rPr>
        <w:t>N</w:t>
      </w:r>
      <w:r>
        <w:rPr>
          <w:rFonts w:hint="eastAsia"/>
        </w:rPr>
        <w:t>版本</w:t>
      </w:r>
    </w:p>
    <w:p w:rsidR="003C610E" w:rsidRPr="00B36028" w:rsidRDefault="003C610E" w:rsidP="00B36028">
      <w:pPr>
        <w:pStyle w:val="a0"/>
        <w:rPr>
          <w:rFonts w:hint="eastAsia"/>
        </w:rPr>
      </w:pPr>
      <w:r>
        <w:rPr>
          <w:rFonts w:hint="eastAsia"/>
        </w:rPr>
        <w:t>HEAD~</w:t>
      </w:r>
      <w:r>
        <w:t>23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</w:t>
      </w:r>
      <w:r>
        <w:rPr>
          <w:rFonts w:hint="eastAsia"/>
        </w:rPr>
        <w:t>23</w:t>
      </w:r>
      <w:r>
        <w:rPr>
          <w:rFonts w:hint="eastAsia"/>
        </w:rPr>
        <w:t>个版本</w:t>
      </w:r>
    </w:p>
    <w:p w:rsidR="00E84399" w:rsidRDefault="00BA14D4" w:rsidP="00283F38">
      <w:pPr>
        <w:pStyle w:val="a0"/>
      </w:pPr>
      <w:r>
        <w:rPr>
          <w:noProof/>
        </w:rPr>
        <w:drawing>
          <wp:inline distT="0" distB="0" distL="0" distR="0" wp14:anchorId="3A1ED0DE" wp14:editId="52DA7D76">
            <wp:extent cx="5278120" cy="1080135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D4" w:rsidRDefault="00BA14D4" w:rsidP="00283F38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7DEFCB1E" wp14:editId="3407B1F7">
            <wp:extent cx="5278120" cy="4089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99" w:rsidRDefault="00E84399" w:rsidP="00283F38">
      <w:pPr>
        <w:pStyle w:val="a0"/>
      </w:pPr>
    </w:p>
    <w:p w:rsidR="00BA14D4" w:rsidRDefault="00BA14D4" w:rsidP="00283F38">
      <w:pPr>
        <w:pStyle w:val="a0"/>
      </w:pPr>
    </w:p>
    <w:p w:rsidR="00BA14D4" w:rsidRDefault="00BA14D4" w:rsidP="00283F38">
      <w:pPr>
        <w:pStyle w:val="a0"/>
      </w:pPr>
      <w:r>
        <w:rPr>
          <w:rFonts w:hint="eastAsia"/>
        </w:rPr>
        <w:t>HEAD</w:t>
      </w:r>
      <w:r>
        <w:rPr>
          <w:rFonts w:hint="eastAsia"/>
        </w:rPr>
        <w:t>永远指向正在编辑的版本</w:t>
      </w:r>
      <w:r>
        <w:rPr>
          <w:rFonts w:hint="eastAsia"/>
        </w:rPr>
        <w:t>:</w:t>
      </w:r>
    </w:p>
    <w:p w:rsidR="00BA14D4" w:rsidRDefault="00BA14D4" w:rsidP="00283F38">
      <w:pPr>
        <w:pStyle w:val="a0"/>
      </w:pPr>
      <w:r>
        <w:object w:dxaOrig="4980" w:dyaOrig="4516">
          <v:shape id="_x0000_i1035" type="#_x0000_t75" style="width:248.8pt;height:225.65pt" o:ole="">
            <v:imagedata r:id="rId79" o:title=""/>
          </v:shape>
          <o:OLEObject Type="Embed" ProgID="Visio.Drawing.15" ShapeID="_x0000_i1035" DrawAspect="Content" ObjectID="_1542552099" r:id="rId80"/>
        </w:object>
      </w:r>
    </w:p>
    <w:p w:rsidR="00BA14D4" w:rsidRDefault="00BA14D4" w:rsidP="00283F38">
      <w:pPr>
        <w:pStyle w:val="a0"/>
      </w:pPr>
    </w:p>
    <w:p w:rsidR="00BA14D4" w:rsidRDefault="00BA14D4" w:rsidP="00283F38">
      <w:pPr>
        <w:pStyle w:val="a0"/>
      </w:pPr>
      <w:r>
        <w:rPr>
          <w:rFonts w:hint="eastAsia"/>
        </w:rPr>
        <w:t>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仅仅是修改了</w:t>
      </w:r>
      <w:r>
        <w:rPr>
          <w:rFonts w:hint="eastAsia"/>
        </w:rPr>
        <w:t>HEAD</w:t>
      </w:r>
      <w:r>
        <w:rPr>
          <w:rFonts w:hint="eastAsia"/>
        </w:rPr>
        <w:t>指针指向的版本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而不是将代码回退</w:t>
      </w:r>
      <w:r>
        <w:rPr>
          <w:rFonts w:hint="eastAsia"/>
        </w:rPr>
        <w:t>!</w:t>
      </w:r>
      <w:r w:rsidR="00EB5520">
        <w:t xml:space="preserve"> </w:t>
      </w:r>
      <w:r w:rsidR="00EB5520">
        <w:rPr>
          <w:rFonts w:hint="eastAsia"/>
        </w:rPr>
        <w:t>版本还是被记录了</w:t>
      </w:r>
      <w:r w:rsidR="00EB5520">
        <w:rPr>
          <w:rFonts w:hint="eastAsia"/>
        </w:rPr>
        <w:t>.</w:t>
      </w:r>
    </w:p>
    <w:p w:rsidR="001B3F6D" w:rsidRDefault="001B3F6D" w:rsidP="00283F38">
      <w:pPr>
        <w:pStyle w:val="a0"/>
      </w:pPr>
    </w:p>
    <w:p w:rsidR="001B3F6D" w:rsidRDefault="001B3F6D" w:rsidP="00283F38">
      <w:pPr>
        <w:pStyle w:val="a0"/>
      </w:pPr>
    </w:p>
    <w:p w:rsidR="001B3F6D" w:rsidRDefault="001B3F6D" w:rsidP="001B3F6D">
      <w:pPr>
        <w:pStyle w:val="1"/>
      </w:pPr>
      <w:r>
        <w:rPr>
          <w:rFonts w:hint="eastAsia"/>
        </w:rPr>
        <w:lastRenderedPageBreak/>
        <w:t>撤销修改</w:t>
      </w:r>
    </w:p>
    <w:p w:rsidR="001B3F6D" w:rsidRDefault="001B3F6D" w:rsidP="001B3F6D">
      <w:pPr>
        <w:pStyle w:val="2"/>
      </w:pPr>
      <w:r>
        <w:rPr>
          <w:rFonts w:hint="eastAsia"/>
        </w:rPr>
        <w:t>撤销暂存</w:t>
      </w:r>
      <w:r>
        <w:rPr>
          <w:rFonts w:hint="eastAsia"/>
        </w:rPr>
        <w:t>,</w:t>
      </w:r>
      <w:r>
        <w:t xml:space="preserve"> </w:t>
      </w:r>
      <w:proofErr w:type="spellStart"/>
      <w:r>
        <w:t>git</w:t>
      </w:r>
      <w:proofErr w:type="spellEnd"/>
      <w:r>
        <w:t xml:space="preserve"> reset HEAD file</w:t>
      </w:r>
    </w:p>
    <w:p w:rsidR="001B3F6D" w:rsidRDefault="00F4659F" w:rsidP="001B3F6D">
      <w:pPr>
        <w:pStyle w:val="a0"/>
      </w:pPr>
      <w:r>
        <w:rPr>
          <w:rFonts w:hint="eastAsia"/>
        </w:rPr>
        <w:t>如果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一个文件修改并被暂存了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但是本次不希望提交</w:t>
      </w:r>
      <w:r>
        <w:rPr>
          <w:rFonts w:hint="eastAsia"/>
        </w:rPr>
        <w:t>.</w:t>
      </w:r>
    </w:p>
    <w:p w:rsidR="00F4659F" w:rsidRDefault="00F4659F" w:rsidP="001B3F6D">
      <w:pPr>
        <w:pStyle w:val="a0"/>
      </w:pPr>
      <w:r>
        <w:rPr>
          <w:rFonts w:hint="eastAsia"/>
        </w:rPr>
        <w:t>可以撤销暂存</w:t>
      </w:r>
      <w:r>
        <w:rPr>
          <w:rFonts w:hint="eastAsia"/>
        </w:rPr>
        <w:t>.</w:t>
      </w:r>
    </w:p>
    <w:p w:rsidR="00F4659F" w:rsidRDefault="00F4659F" w:rsidP="001B3F6D">
      <w:pPr>
        <w:pStyle w:val="a0"/>
      </w:pPr>
      <w:r>
        <w:rPr>
          <w:rFonts w:hint="eastAsia"/>
        </w:rPr>
        <w:t>修改还在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处于为暂存状态</w:t>
      </w:r>
      <w:r>
        <w:rPr>
          <w:rFonts w:hint="eastAsia"/>
        </w:rPr>
        <w:t>!</w:t>
      </w:r>
    </w:p>
    <w:p w:rsidR="00F4659F" w:rsidRDefault="00F4659F" w:rsidP="001B3F6D">
      <w:pPr>
        <w:pStyle w:val="a0"/>
      </w:pPr>
    </w:p>
    <w:p w:rsidR="006E462A" w:rsidRDefault="006E462A" w:rsidP="001B3F6D">
      <w:pPr>
        <w:pStyle w:val="a0"/>
      </w:pPr>
      <w:r>
        <w:rPr>
          <w:rFonts w:hint="eastAsia"/>
        </w:rPr>
        <w:t>当前的状态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文件处于暂存</w:t>
      </w:r>
      <w:r>
        <w:rPr>
          <w:rFonts w:hint="eastAsia"/>
        </w:rPr>
        <w:t>:</w:t>
      </w:r>
    </w:p>
    <w:p w:rsidR="006E462A" w:rsidRDefault="006E462A" w:rsidP="001B3F6D">
      <w:pPr>
        <w:pStyle w:val="a0"/>
      </w:pPr>
      <w:r>
        <w:rPr>
          <w:noProof/>
        </w:rPr>
        <w:drawing>
          <wp:inline distT="0" distB="0" distL="0" distR="0" wp14:anchorId="6EB62048" wp14:editId="50E2791C">
            <wp:extent cx="5278120" cy="118046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2A" w:rsidRDefault="006E462A" w:rsidP="001B3F6D">
      <w:pPr>
        <w:pStyle w:val="a0"/>
      </w:pPr>
    </w:p>
    <w:p w:rsidR="006E462A" w:rsidRDefault="006E462A" w:rsidP="001B3F6D">
      <w:pPr>
        <w:pStyle w:val="a0"/>
      </w:pPr>
      <w:r>
        <w:rPr>
          <w:rFonts w:hint="eastAsia"/>
        </w:rPr>
        <w:t>撤销暂存</w:t>
      </w:r>
    </w:p>
    <w:p w:rsidR="006E462A" w:rsidRDefault="006E462A" w:rsidP="001B3F6D">
      <w:pPr>
        <w:pStyle w:val="a0"/>
      </w:pPr>
      <w:r>
        <w:rPr>
          <w:noProof/>
        </w:rPr>
        <w:drawing>
          <wp:inline distT="0" distB="0" distL="0" distR="0" wp14:anchorId="28FA5A7D" wp14:editId="117481AE">
            <wp:extent cx="5278120" cy="7048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2A" w:rsidRDefault="009C7B4D" w:rsidP="001B3F6D">
      <w:pPr>
        <w:pStyle w:val="a0"/>
      </w:pPr>
      <w:r>
        <w:rPr>
          <w:rFonts w:hint="eastAsia"/>
        </w:rPr>
        <w:t>文件修改还在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仅仅是没有被暂存</w:t>
      </w:r>
    </w:p>
    <w:p w:rsidR="006E462A" w:rsidRDefault="009C7B4D" w:rsidP="001B3F6D">
      <w:pPr>
        <w:pStyle w:val="a0"/>
      </w:pPr>
      <w:r>
        <w:rPr>
          <w:noProof/>
        </w:rPr>
        <w:drawing>
          <wp:inline distT="0" distB="0" distL="0" distR="0" wp14:anchorId="2DF4A68A" wp14:editId="1B923B54">
            <wp:extent cx="5278120" cy="1213485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6D" w:rsidRDefault="0051496D" w:rsidP="001B3F6D">
      <w:pPr>
        <w:pStyle w:val="a0"/>
      </w:pPr>
    </w:p>
    <w:p w:rsidR="0051496D" w:rsidRDefault="0051496D" w:rsidP="0051496D">
      <w:pPr>
        <w:pStyle w:val="2"/>
      </w:pPr>
      <w:r>
        <w:rPr>
          <w:rFonts w:hint="eastAsia"/>
        </w:rPr>
        <w:t>撤销修改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</w:t>
      </w:r>
      <w:r w:rsidR="008228FB">
        <w:t xml:space="preserve">-- </w:t>
      </w:r>
      <w:r>
        <w:rPr>
          <w:rFonts w:hint="eastAsia"/>
        </w:rPr>
        <w:t>file</w:t>
      </w:r>
    </w:p>
    <w:p w:rsidR="008228FB" w:rsidRPr="008228FB" w:rsidRDefault="008228FB" w:rsidP="008228FB">
      <w:pPr>
        <w:pStyle w:val="a0"/>
        <w:rPr>
          <w:rFonts w:hint="eastAsia"/>
        </w:rPr>
      </w:pPr>
      <w:r>
        <w:rPr>
          <w:rFonts w:hint="eastAsia"/>
        </w:rPr>
        <w:t>当前修改的内容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被撤销</w:t>
      </w:r>
      <w:r>
        <w:rPr>
          <w:rFonts w:hint="eastAsia"/>
        </w:rPr>
        <w:t xml:space="preserve"> ,</w:t>
      </w:r>
      <w:r>
        <w:rPr>
          <w:rFonts w:hint="eastAsia"/>
        </w:rPr>
        <w:t>文件回到版本的初始位置</w:t>
      </w:r>
    </w:p>
    <w:p w:rsidR="008228FB" w:rsidRDefault="008228FB" w:rsidP="008228FB">
      <w:pPr>
        <w:pStyle w:val="a0"/>
      </w:pPr>
      <w:r>
        <w:rPr>
          <w:noProof/>
        </w:rPr>
        <w:drawing>
          <wp:inline distT="0" distB="0" distL="0" distR="0" wp14:anchorId="408631CE" wp14:editId="43E64E93">
            <wp:extent cx="5278120" cy="5797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44" w:rsidRDefault="002E0C44" w:rsidP="008228FB">
      <w:pPr>
        <w:pStyle w:val="a0"/>
      </w:pPr>
    </w:p>
    <w:p w:rsidR="002E0C44" w:rsidRDefault="002E0C44" w:rsidP="008228FB">
      <w:pPr>
        <w:pStyle w:val="a0"/>
      </w:pPr>
    </w:p>
    <w:p w:rsidR="002E0C44" w:rsidRDefault="002E0C44" w:rsidP="002E0C44">
      <w:pPr>
        <w:pStyle w:val="1"/>
        <w:rPr>
          <w:rFonts w:hint="eastAsia"/>
        </w:rPr>
      </w:pPr>
      <w:r>
        <w:rPr>
          <w:rFonts w:hint="eastAsia"/>
        </w:rPr>
        <w:lastRenderedPageBreak/>
        <w:t>忽略提交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</w:p>
    <w:p w:rsidR="002E0C44" w:rsidRDefault="002E0C44" w:rsidP="002E0C44">
      <w:r>
        <w:rPr>
          <w:rFonts w:hint="eastAsia"/>
        </w:rPr>
        <w:t>项目中</w:t>
      </w:r>
      <w:r>
        <w:rPr>
          <w:rFonts w:hint="eastAsia"/>
        </w:rPr>
        <w:t xml:space="preserve"> </w:t>
      </w:r>
      <w:r>
        <w:rPr>
          <w:rFonts w:hint="eastAsia"/>
        </w:rPr>
        <w:t>往往会出现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不需要提交到版本库的代码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例如</w:t>
      </w:r>
    </w:p>
    <w:p w:rsidR="002E0C44" w:rsidRDefault="008F0873" w:rsidP="002E0C44">
      <w:r>
        <w:rPr>
          <w:rFonts w:hint="eastAsia"/>
        </w:rPr>
        <w:t>本地配置文件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缓存文件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运行时生成的文件</w:t>
      </w:r>
    </w:p>
    <w:p w:rsidR="008F0873" w:rsidRDefault="00CB5F89" w:rsidP="002E0C44">
      <w:r>
        <w:rPr>
          <w:noProof/>
        </w:rPr>
        <w:drawing>
          <wp:inline distT="0" distB="0" distL="0" distR="0" wp14:anchorId="1796A4ED" wp14:editId="13866C50">
            <wp:extent cx="5278120" cy="2760980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89" w:rsidRDefault="00CB5F89" w:rsidP="002E0C44"/>
    <w:p w:rsidR="00CB5F89" w:rsidRPr="002E0C44" w:rsidRDefault="00CB5F89" w:rsidP="002E0C44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就不去监视</w:t>
      </w:r>
      <w:r>
        <w:rPr>
          <w:rFonts w:hint="eastAsia"/>
        </w:rPr>
        <w:t xml:space="preserve"> </w:t>
      </w:r>
      <w:r>
        <w:rPr>
          <w:rFonts w:hint="eastAsia"/>
        </w:rPr>
        <w:t>符合规则的文件的修改</w:t>
      </w:r>
      <w:r>
        <w:rPr>
          <w:rFonts w:hint="eastAsia"/>
        </w:rPr>
        <w:t>:</w:t>
      </w:r>
    </w:p>
    <w:p w:rsidR="002E0C44" w:rsidRDefault="002E0C44" w:rsidP="002E0C44"/>
    <w:p w:rsidR="00057D18" w:rsidRDefault="00057D18" w:rsidP="002E0C44"/>
    <w:p w:rsidR="00057D18" w:rsidRDefault="00057D18" w:rsidP="002E0C44">
      <w:r w:rsidRPr="00057D18">
        <w:rPr>
          <w:rFonts w:hint="eastAsia"/>
          <w:highlight w:val="green"/>
        </w:rPr>
        <w:t>建议第一个次提交前</w:t>
      </w:r>
      <w:r w:rsidRPr="00057D18">
        <w:rPr>
          <w:rFonts w:hint="eastAsia"/>
          <w:highlight w:val="green"/>
        </w:rPr>
        <w:t>,</w:t>
      </w:r>
      <w:r w:rsidRPr="00057D18">
        <w:rPr>
          <w:highlight w:val="green"/>
        </w:rPr>
        <w:t xml:space="preserve"> </w:t>
      </w:r>
      <w:r w:rsidRPr="00057D18">
        <w:rPr>
          <w:rFonts w:hint="eastAsia"/>
          <w:highlight w:val="green"/>
        </w:rPr>
        <w:t>就将忽略设置好</w:t>
      </w:r>
      <w:r>
        <w:rPr>
          <w:rFonts w:hint="eastAsia"/>
        </w:rPr>
        <w:t>.</w:t>
      </w:r>
    </w:p>
    <w:p w:rsidR="00057D18" w:rsidRDefault="00057D18" w:rsidP="002E0C44"/>
    <w:p w:rsidR="00903ED9" w:rsidRDefault="00903ED9" w:rsidP="002E0C44"/>
    <w:p w:rsidR="00903ED9" w:rsidRDefault="00903ED9" w:rsidP="002E0C44"/>
    <w:p w:rsidR="00903ED9" w:rsidRDefault="00903ED9" w:rsidP="00903ED9">
      <w:pPr>
        <w:pStyle w:val="1"/>
      </w:pPr>
      <w:r>
        <w:rPr>
          <w:rFonts w:hint="eastAsia"/>
        </w:rPr>
        <w:lastRenderedPageBreak/>
        <w:t>多人协作</w:t>
      </w:r>
    </w:p>
    <w:p w:rsidR="00903ED9" w:rsidRDefault="00903ED9" w:rsidP="00903ED9">
      <w:r>
        <w:rPr>
          <w:rFonts w:hint="eastAsia"/>
        </w:rPr>
        <w:t>多个用户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同时维护一个核心的版本库</w:t>
      </w:r>
    </w:p>
    <w:p w:rsidR="00903ED9" w:rsidRDefault="00903ED9" w:rsidP="00903ED9"/>
    <w:p w:rsidR="004A15FB" w:rsidRDefault="004A15FB" w:rsidP="00BF731E">
      <w:pPr>
        <w:pStyle w:val="2"/>
      </w:pPr>
      <w:r>
        <w:rPr>
          <w:rFonts w:hint="eastAsia"/>
        </w:rPr>
        <w:t>典型的模式</w:t>
      </w:r>
    </w:p>
    <w:p w:rsidR="004A15FB" w:rsidRDefault="00DE5A9D" w:rsidP="00903ED9">
      <w:r>
        <w:object w:dxaOrig="11985" w:dyaOrig="8941">
          <v:shape id="_x0000_i1036" type="#_x0000_t75" style="width:415.35pt;height:310.05pt" o:ole="">
            <v:imagedata r:id="rId86" o:title=""/>
          </v:shape>
          <o:OLEObject Type="Embed" ProgID="Visio.Drawing.15" ShapeID="_x0000_i1036" DrawAspect="Content" ObjectID="_1542552100" r:id="rId87"/>
        </w:object>
      </w:r>
    </w:p>
    <w:p w:rsidR="00DE5A9D" w:rsidRDefault="00DE5A9D" w:rsidP="00903ED9"/>
    <w:p w:rsidR="00DE5A9D" w:rsidRDefault="00DE5A9D" w:rsidP="00903ED9">
      <w:r>
        <w:rPr>
          <w:rFonts w:hint="eastAsia"/>
        </w:rPr>
        <w:t>要点</w:t>
      </w:r>
      <w:r>
        <w:rPr>
          <w:rFonts w:hint="eastAsia"/>
        </w:rPr>
        <w:t>:</w:t>
      </w:r>
    </w:p>
    <w:p w:rsidR="00DE5A9D" w:rsidRDefault="00DE5A9D" w:rsidP="00903ED9">
      <w:r>
        <w:rPr>
          <w:rFonts w:hint="eastAsia"/>
        </w:rPr>
        <w:t>之一</w:t>
      </w:r>
      <w:r>
        <w:rPr>
          <w:rFonts w:hint="eastAsia"/>
        </w:rPr>
        <w:t xml:space="preserve">: </w:t>
      </w:r>
      <w:r>
        <w:rPr>
          <w:rFonts w:hint="eastAsia"/>
        </w:rPr>
        <w:t>本地也是版本库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大多数的操作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在本地执行即可</w:t>
      </w:r>
    </w:p>
    <w:p w:rsidR="00DE5A9D" w:rsidRDefault="00DE5A9D" w:rsidP="00903ED9">
      <w:r>
        <w:rPr>
          <w:rFonts w:hint="eastAsia"/>
        </w:rPr>
        <w:t>之二</w:t>
      </w: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本地处理</w:t>
      </w:r>
      <w:proofErr w:type="gramEnd"/>
      <w:r>
        <w:rPr>
          <w:rFonts w:hint="eastAsia"/>
        </w:rPr>
        <w:t>完毕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才需要与远程的公共版本库通讯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推送和拉取</w:t>
      </w:r>
    </w:p>
    <w:p w:rsidR="00DE5A9D" w:rsidRDefault="00DE5A9D" w:rsidP="00903ED9">
      <w:r>
        <w:rPr>
          <w:rFonts w:hint="eastAsia"/>
        </w:rPr>
        <w:t>之三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远程公共版本库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不需要工作区的概念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不需要在其上编辑代码</w:t>
      </w:r>
      <w:r>
        <w:rPr>
          <w:rFonts w:hint="eastAsia"/>
        </w:rPr>
        <w:t>.</w:t>
      </w:r>
      <w:r w:rsidR="004C13A5">
        <w:t xml:space="preserve"> </w:t>
      </w:r>
      <w:r w:rsidR="004C13A5">
        <w:rPr>
          <w:rFonts w:hint="eastAsia"/>
        </w:rPr>
        <w:t>所有的操作都是本地完成</w:t>
      </w:r>
    </w:p>
    <w:p w:rsidR="004C13A5" w:rsidRDefault="004C13A5" w:rsidP="00903ED9"/>
    <w:p w:rsidR="004C13A5" w:rsidRDefault="004C13A5" w:rsidP="00903ED9">
      <w:r>
        <w:rPr>
          <w:rFonts w:hint="eastAsia"/>
        </w:rPr>
        <w:t>总结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多人协作环境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仅仅需要</w:t>
      </w:r>
      <w:r>
        <w:rPr>
          <w:rFonts w:hint="eastAsia"/>
        </w:rPr>
        <w:t>.</w:t>
      </w:r>
      <w:r>
        <w:t xml:space="preserve"> </w:t>
      </w:r>
    </w:p>
    <w:p w:rsidR="004C13A5" w:rsidRDefault="004C13A5" w:rsidP="00903ED9"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搭建公共版本库</w:t>
      </w:r>
      <w:r>
        <w:rPr>
          <w:rFonts w:hint="eastAsia"/>
        </w:rPr>
        <w:t>(</w:t>
      </w:r>
      <w:r>
        <w:rPr>
          <w:rFonts w:hint="eastAsia"/>
        </w:rPr>
        <w:t>不需要工作区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裸版本库</w:t>
      </w:r>
      <w:r>
        <w:rPr>
          <w:rFonts w:hint="eastAsia"/>
        </w:rPr>
        <w:t>)</w:t>
      </w:r>
    </w:p>
    <w:p w:rsidR="001F64B1" w:rsidRDefault="001F64B1" w:rsidP="00903ED9">
      <w:r>
        <w:t>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本地版本库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克隆自公共版本库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clone</w:t>
      </w:r>
    </w:p>
    <w:p w:rsidR="009434F6" w:rsidRDefault="009434F6" w:rsidP="00903ED9">
      <w:r>
        <w:lastRenderedPageBreak/>
        <w:t>3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本地编辑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提交版本</w:t>
      </w:r>
    </w:p>
    <w:p w:rsidR="001F64B1" w:rsidRDefault="00076A8C" w:rsidP="00903ED9">
      <w:pPr>
        <w:rPr>
          <w:rFonts w:hint="eastAsia"/>
        </w:rPr>
      </w:pPr>
      <w:r>
        <w:t>4</w:t>
      </w:r>
      <w:r w:rsidR="001F64B1">
        <w:rPr>
          <w:rFonts w:hint="eastAsia"/>
        </w:rPr>
        <w:t>,</w:t>
      </w:r>
      <w:r w:rsidR="001F64B1">
        <w:t xml:space="preserve"> </w:t>
      </w:r>
      <w:r w:rsidR="001F64B1">
        <w:rPr>
          <w:rFonts w:hint="eastAsia"/>
        </w:rPr>
        <w:t>拉取</w:t>
      </w:r>
    </w:p>
    <w:p w:rsidR="001F64B1" w:rsidRDefault="00076A8C" w:rsidP="00903ED9">
      <w:r>
        <w:t>5</w:t>
      </w:r>
      <w:r w:rsidR="001F64B1">
        <w:rPr>
          <w:rFonts w:hint="eastAsia"/>
        </w:rPr>
        <w:t>,</w:t>
      </w:r>
      <w:r w:rsidR="001F64B1">
        <w:t xml:space="preserve"> </w:t>
      </w:r>
      <w:r w:rsidR="001F64B1">
        <w:rPr>
          <w:rFonts w:hint="eastAsia"/>
        </w:rPr>
        <w:t>推送</w:t>
      </w:r>
    </w:p>
    <w:p w:rsidR="00BF731E" w:rsidRDefault="00BF731E" w:rsidP="00903ED9"/>
    <w:p w:rsidR="00BF731E" w:rsidRDefault="00BF731E" w:rsidP="00BF731E">
      <w:pPr>
        <w:pStyle w:val="2"/>
      </w:pPr>
      <w:r>
        <w:rPr>
          <w:rFonts w:hint="eastAsia"/>
        </w:rPr>
        <w:t>搭建公共</w:t>
      </w: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版本库</w:t>
      </w:r>
    </w:p>
    <w:p w:rsidR="00BF731E" w:rsidRDefault="00BF731E" w:rsidP="00BF731E">
      <w:pPr>
        <w:pStyle w:val="a0"/>
      </w:pP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公共版本库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不需要工作区</w:t>
      </w:r>
      <w:r>
        <w:rPr>
          <w:rFonts w:hint="eastAsia"/>
        </w:rPr>
        <w:t>!</w:t>
      </w:r>
    </w:p>
    <w:p w:rsidR="00BF731E" w:rsidRDefault="00BF731E" w:rsidP="00BF731E">
      <w:pPr>
        <w:pStyle w:val="a0"/>
      </w:pPr>
    </w:p>
    <w:p w:rsidR="007B1EEF" w:rsidRDefault="007B1EEF" w:rsidP="00BF731E">
      <w:pPr>
        <w:pStyle w:val="a0"/>
        <w:rPr>
          <w:rFonts w:hint="eastAsia"/>
        </w:rPr>
      </w:pPr>
      <w:r>
        <w:rPr>
          <w:rFonts w:hint="eastAsia"/>
        </w:rPr>
        <w:t>就是在远程公共服务器上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初始化</w:t>
      </w:r>
      <w:r>
        <w:rPr>
          <w:rFonts w:hint="eastAsia"/>
        </w:rPr>
        <w:t>(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)</w:t>
      </w:r>
      <w:r>
        <w:rPr>
          <w:rFonts w:hint="eastAsia"/>
        </w:rPr>
        <w:t>一个版本库即可</w:t>
      </w:r>
      <w:r>
        <w:rPr>
          <w:rFonts w:hint="eastAsia"/>
        </w:rPr>
        <w:t>.</w:t>
      </w:r>
    </w:p>
    <w:p w:rsidR="007B1EEF" w:rsidRDefault="007B1EEF" w:rsidP="00BF731E">
      <w:pPr>
        <w:pStyle w:val="a0"/>
      </w:pPr>
      <w:r>
        <w:rPr>
          <w:rFonts w:hint="eastAsia"/>
        </w:rPr>
        <w:t>--bare</w:t>
      </w:r>
      <w:r>
        <w:t xml:space="preserve"> </w:t>
      </w:r>
      <w:r>
        <w:rPr>
          <w:rFonts w:hint="eastAsia"/>
        </w:rPr>
        <w:t>选项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就是裸库</w:t>
      </w:r>
      <w:proofErr w:type="gramEnd"/>
      <w:r>
        <w:rPr>
          <w:rFonts w:hint="eastAsia"/>
        </w:rPr>
        <w:t>!</w:t>
      </w:r>
    </w:p>
    <w:p w:rsidR="007B1EEF" w:rsidRDefault="007B1EEF" w:rsidP="00BF731E">
      <w:pPr>
        <w:pStyle w:val="a0"/>
      </w:pPr>
    </w:p>
    <w:p w:rsidR="007B1EEF" w:rsidRDefault="00AF7F32" w:rsidP="00AF7F32">
      <w:pPr>
        <w:pStyle w:val="a0"/>
        <w:ind w:firstLine="420"/>
      </w:pPr>
      <w:r>
        <w:rPr>
          <w:rFonts w:hint="eastAsia"/>
        </w:rPr>
        <w:t>假设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就是公共的服务器</w:t>
      </w:r>
    </w:p>
    <w:p w:rsidR="00AF7F32" w:rsidRDefault="00DD3B6A" w:rsidP="00AF7F32">
      <w:pPr>
        <w:pStyle w:val="a0"/>
        <w:ind w:firstLine="420"/>
      </w:pPr>
      <w:r>
        <w:rPr>
          <w:rFonts w:hint="eastAsia"/>
        </w:rPr>
        <w:t>设计版本库的位置</w:t>
      </w:r>
    </w:p>
    <w:p w:rsidR="00DD3B6A" w:rsidRDefault="00DD3B6A" w:rsidP="00AF7F32">
      <w:pPr>
        <w:pStyle w:val="a0"/>
        <w:ind w:firstLine="420"/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gitRepo</w:t>
      </w:r>
      <w:proofErr w:type="spellEnd"/>
    </w:p>
    <w:p w:rsidR="00DD3B6A" w:rsidRDefault="00DD3B6A" w:rsidP="00AF7F32">
      <w:pPr>
        <w:pStyle w:val="a0"/>
        <w:ind w:firstLine="420"/>
      </w:pPr>
      <w:r>
        <w:rPr>
          <w:noProof/>
        </w:rPr>
        <w:drawing>
          <wp:inline distT="0" distB="0" distL="0" distR="0" wp14:anchorId="2A1DA608" wp14:editId="3A2A7893">
            <wp:extent cx="5278120" cy="13754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6A" w:rsidRDefault="00DD3B6A" w:rsidP="00AF7F32">
      <w:pPr>
        <w:pStyle w:val="a0"/>
        <w:ind w:firstLine="420"/>
      </w:pPr>
    </w:p>
    <w:p w:rsidR="00DD3B6A" w:rsidRDefault="00DD3B6A" w:rsidP="00AF7F32">
      <w:pPr>
        <w:pStyle w:val="a0"/>
        <w:ind w:firstLine="420"/>
      </w:pPr>
    </w:p>
    <w:p w:rsidR="00DD3B6A" w:rsidRDefault="00DD3B6A" w:rsidP="00DD3B6A">
      <w:pPr>
        <w:pStyle w:val="2"/>
      </w:pPr>
      <w:r>
        <w:rPr>
          <w:rFonts w:hint="eastAsia"/>
        </w:rPr>
        <w:t>本地克隆自公共版本库</w:t>
      </w:r>
    </w:p>
    <w:p w:rsidR="00DD3B6A" w:rsidRDefault="00DD3B6A" w:rsidP="00DD3B6A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</w:t>
      </w:r>
      <w:r>
        <w:rPr>
          <w:rFonts w:hint="eastAsia"/>
        </w:rPr>
        <w:t>版本库地址</w:t>
      </w:r>
    </w:p>
    <w:p w:rsidR="00DD3B6A" w:rsidRPr="00DD3B6A" w:rsidRDefault="00DD3B6A" w:rsidP="00DD3B6A">
      <w:pPr>
        <w:pStyle w:val="a0"/>
        <w:rPr>
          <w:rFonts w:hint="eastAsia"/>
        </w:rPr>
      </w:pPr>
      <w:r>
        <w:rPr>
          <w:rFonts w:hint="eastAsia"/>
        </w:rPr>
        <w:t>版本库地址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  <w:r>
        <w:rPr>
          <w:rFonts w:hint="eastAsia"/>
        </w:rPr>
        <w:t>.</w:t>
      </w:r>
    </w:p>
    <w:p w:rsidR="00AF7F32" w:rsidRDefault="00F540F8" w:rsidP="00BF731E">
      <w:pPr>
        <w:pStyle w:val="a0"/>
      </w:pPr>
      <w:r>
        <w:t>ssh://[user</w:t>
      </w:r>
      <w:proofErr w:type="gramStart"/>
      <w:r>
        <w:t>@]host</w:t>
      </w:r>
      <w:proofErr w:type="gramEnd"/>
      <w:r>
        <w:t>.xz[:port]/path/to/repo.git/</w:t>
      </w:r>
    </w:p>
    <w:p w:rsidR="00F540F8" w:rsidRDefault="00F540F8" w:rsidP="00BF731E">
      <w:pPr>
        <w:pStyle w:val="a0"/>
      </w:pPr>
    </w:p>
    <w:p w:rsidR="00F540F8" w:rsidRDefault="00F540F8" w:rsidP="00BF731E">
      <w:pPr>
        <w:pStyle w:val="a0"/>
      </w:pPr>
      <w:r>
        <w:rPr>
          <w:rFonts w:hint="eastAsia"/>
        </w:rPr>
        <w:t>win</w:t>
      </w:r>
      <w:r>
        <w:rPr>
          <w:rFonts w:hint="eastAsia"/>
        </w:rPr>
        <w:t>就是本地</w:t>
      </w:r>
    </w:p>
    <w:p w:rsidR="00F540F8" w:rsidRDefault="00F540F8" w:rsidP="00BF731E">
      <w:pPr>
        <w:pStyle w:val="a0"/>
      </w:pPr>
      <w:r>
        <w:rPr>
          <w:rFonts w:hint="eastAsia"/>
        </w:rPr>
        <w:t>执行的命令如下</w:t>
      </w:r>
      <w:r>
        <w:rPr>
          <w:rFonts w:hint="eastAsia"/>
        </w:rPr>
        <w:t>:</w:t>
      </w:r>
    </w:p>
    <w:p w:rsidR="00F540F8" w:rsidRDefault="00F540F8" w:rsidP="00BF731E">
      <w:pPr>
        <w:pStyle w:val="a0"/>
      </w:pPr>
      <w:r>
        <w:rPr>
          <w:noProof/>
        </w:rPr>
        <w:lastRenderedPageBreak/>
        <w:drawing>
          <wp:inline distT="0" distB="0" distL="0" distR="0" wp14:anchorId="53E4E016" wp14:editId="12027E55">
            <wp:extent cx="5278120" cy="911860"/>
            <wp:effectExtent l="0" t="0" r="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F8" w:rsidRDefault="00F540F8" w:rsidP="00BF731E">
      <w:pPr>
        <w:pStyle w:val="a0"/>
      </w:pPr>
    </w:p>
    <w:p w:rsidR="00F540F8" w:rsidRDefault="00F540F8" w:rsidP="00BF731E">
      <w:pPr>
        <w:pStyle w:val="a0"/>
      </w:pPr>
      <w:r>
        <w:rPr>
          <w:rFonts w:hint="eastAsia"/>
        </w:rPr>
        <w:t>出现一个错误</w:t>
      </w:r>
      <w:r>
        <w:rPr>
          <w:rFonts w:hint="eastAsia"/>
        </w:rPr>
        <w:t>:</w:t>
      </w:r>
    </w:p>
    <w:p w:rsidR="00F540F8" w:rsidRPr="00F540F8" w:rsidRDefault="00F540F8" w:rsidP="00F540F8">
      <w:pPr>
        <w:pStyle w:val="a0"/>
      </w:pPr>
      <w:proofErr w:type="spellStart"/>
      <w:r w:rsidRPr="00F540F8">
        <w:t>git</w:t>
      </w:r>
      <w:proofErr w:type="spellEnd"/>
      <w:r w:rsidRPr="00F540F8">
        <w:t>-upload-pack</w:t>
      </w:r>
    </w:p>
    <w:p w:rsidR="00F540F8" w:rsidRDefault="00F540F8" w:rsidP="00BF731E">
      <w:pPr>
        <w:pStyle w:val="a0"/>
      </w:pPr>
      <w:r>
        <w:rPr>
          <w:noProof/>
        </w:rPr>
        <w:drawing>
          <wp:inline distT="0" distB="0" distL="0" distR="0" wp14:anchorId="50A4C7CD" wp14:editId="08BFDA55">
            <wp:extent cx="5278120" cy="1616075"/>
            <wp:effectExtent l="0" t="0" r="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F8" w:rsidRDefault="00F540F8" w:rsidP="00F540F8">
      <w:pPr>
        <w:pStyle w:val="a0"/>
      </w:pPr>
      <w:proofErr w:type="spellStart"/>
      <w:r>
        <w:t>git</w:t>
      </w:r>
      <w:proofErr w:type="spellEnd"/>
      <w:r>
        <w:t>-upload-pac</w:t>
      </w:r>
      <w:r>
        <w:rPr>
          <w:rFonts w:hint="eastAsia"/>
        </w:rPr>
        <w:t>k,</w:t>
      </w:r>
      <w:r>
        <w:t xml:space="preserve"> </w:t>
      </w:r>
      <w:r>
        <w:rPr>
          <w:rFonts w:hint="eastAsia"/>
        </w:rPr>
        <w:t>是一个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的上</w:t>
      </w:r>
      <w:proofErr w:type="gramStart"/>
      <w:r>
        <w:rPr>
          <w:rFonts w:hint="eastAsia"/>
        </w:rPr>
        <w:t>传工具</w:t>
      </w:r>
      <w:proofErr w:type="gramEnd"/>
      <w:r>
        <w:rPr>
          <w:rFonts w:hint="eastAsia"/>
        </w:rPr>
        <w:t>:</w:t>
      </w:r>
    </w:p>
    <w:p w:rsidR="00F540F8" w:rsidRDefault="005F6A08" w:rsidP="00F540F8">
      <w:pPr>
        <w:pStyle w:val="a0"/>
      </w:pPr>
      <w:r>
        <w:rPr>
          <w:noProof/>
        </w:rPr>
        <w:drawing>
          <wp:inline distT="0" distB="0" distL="0" distR="0" wp14:anchorId="63F9DDE1" wp14:editId="55974C1D">
            <wp:extent cx="5278120" cy="120840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08" w:rsidRDefault="005F6A08" w:rsidP="00F540F8">
      <w:pPr>
        <w:pStyle w:val="a0"/>
      </w:pPr>
      <w:r>
        <w:rPr>
          <w:noProof/>
        </w:rPr>
        <w:drawing>
          <wp:inline distT="0" distB="0" distL="0" distR="0" wp14:anchorId="01434124" wp14:editId="4F37B647">
            <wp:extent cx="5278120" cy="3898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08" w:rsidRDefault="005F6A08" w:rsidP="00F540F8">
      <w:pPr>
        <w:pStyle w:val="a0"/>
      </w:pPr>
    </w:p>
    <w:p w:rsidR="005F6A08" w:rsidRDefault="005F6A08" w:rsidP="00F540F8">
      <w:pPr>
        <w:pStyle w:val="a0"/>
      </w:pPr>
      <w:r>
        <w:rPr>
          <w:rFonts w:hint="eastAsia"/>
        </w:rPr>
        <w:t>clone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没有识别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/bin</w:t>
      </w:r>
      <w:r>
        <w:rPr>
          <w:rFonts w:hint="eastAsia"/>
        </w:rPr>
        <w:t>为</w:t>
      </w:r>
      <w:r>
        <w:rPr>
          <w:rFonts w:hint="eastAsia"/>
        </w:rPr>
        <w:t>PATH</w:t>
      </w:r>
      <w:r>
        <w:rPr>
          <w:rFonts w:hint="eastAsia"/>
        </w:rPr>
        <w:t>环境变量内容</w:t>
      </w:r>
      <w:r>
        <w:rPr>
          <w:rFonts w:hint="eastAsia"/>
        </w:rPr>
        <w:t>.</w:t>
      </w:r>
    </w:p>
    <w:p w:rsidR="005F6A08" w:rsidRDefault="005F6A08" w:rsidP="00F540F8">
      <w:pPr>
        <w:pStyle w:val="a0"/>
      </w:pPr>
      <w:r>
        <w:rPr>
          <w:rFonts w:hint="eastAsia"/>
        </w:rPr>
        <w:t>将命令</w:t>
      </w:r>
      <w:r>
        <w:rPr>
          <w:rFonts w:hint="eastAsia"/>
        </w:rPr>
        <w:t>,</w:t>
      </w:r>
      <w:r>
        <w:t xml:space="preserve"> </w:t>
      </w:r>
      <w:r w:rsidR="00B42CE0">
        <w:rPr>
          <w:rFonts w:hint="eastAsia"/>
        </w:rPr>
        <w:t>加入</w:t>
      </w:r>
      <w:r>
        <w:rPr>
          <w:rFonts w:hint="eastAsia"/>
        </w:rPr>
        <w:t>到系统的</w:t>
      </w:r>
      <w:r>
        <w:rPr>
          <w:rFonts w:hint="eastAsia"/>
        </w:rPr>
        <w:t>bin</w:t>
      </w:r>
      <w:r>
        <w:rPr>
          <w:rFonts w:hint="eastAsia"/>
        </w:rPr>
        <w:t>目录即可</w:t>
      </w:r>
      <w:r>
        <w:rPr>
          <w:rFonts w:hint="eastAsia"/>
        </w:rPr>
        <w:t>:</w:t>
      </w:r>
    </w:p>
    <w:p w:rsidR="005F6A08" w:rsidRPr="00B42CE0" w:rsidRDefault="00B42CE0" w:rsidP="00F540F8">
      <w:pPr>
        <w:pStyle w:val="a0"/>
      </w:pPr>
      <w:r>
        <w:rPr>
          <w:noProof/>
        </w:rPr>
        <w:drawing>
          <wp:inline distT="0" distB="0" distL="0" distR="0" wp14:anchorId="6DAD4922" wp14:editId="01046EDF">
            <wp:extent cx="5278120" cy="39370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08" w:rsidRDefault="005F6A08" w:rsidP="00F540F8">
      <w:pPr>
        <w:pStyle w:val="a0"/>
      </w:pPr>
    </w:p>
    <w:p w:rsidR="00B42CE0" w:rsidRDefault="00B42CE0" w:rsidP="00F540F8">
      <w:pPr>
        <w:pStyle w:val="a0"/>
      </w:pPr>
    </w:p>
    <w:p w:rsidR="00B42CE0" w:rsidRDefault="00B42CE0" w:rsidP="00F540F8">
      <w:pPr>
        <w:pStyle w:val="a0"/>
      </w:pPr>
      <w:r>
        <w:rPr>
          <w:rFonts w:hint="eastAsia"/>
        </w:rPr>
        <w:t>继续</w:t>
      </w:r>
      <w:r>
        <w:rPr>
          <w:rFonts w:hint="eastAsia"/>
        </w:rPr>
        <w:t xml:space="preserve"> clone:</w:t>
      </w:r>
    </w:p>
    <w:p w:rsidR="00B42CE0" w:rsidRDefault="00B42CE0" w:rsidP="00F540F8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E5E8A" wp14:editId="23C3AA08">
            <wp:extent cx="5278120" cy="103378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08" w:rsidRDefault="00B42CE0" w:rsidP="00F540F8">
      <w:pPr>
        <w:pStyle w:val="a0"/>
      </w:pPr>
      <w:r>
        <w:rPr>
          <w:noProof/>
        </w:rPr>
        <w:drawing>
          <wp:inline distT="0" distB="0" distL="0" distR="0" wp14:anchorId="36193AC9" wp14:editId="34E69DD5">
            <wp:extent cx="5278120" cy="69024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E0" w:rsidRDefault="00B42CE0" w:rsidP="00F540F8">
      <w:pPr>
        <w:pStyle w:val="a0"/>
      </w:pPr>
    </w:p>
    <w:p w:rsidR="00B42CE0" w:rsidRDefault="00B42CE0" w:rsidP="00F540F8">
      <w:pPr>
        <w:pStyle w:val="a0"/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win</w:t>
      </w:r>
      <w:r>
        <w:rPr>
          <w:rFonts w:hint="eastAsia"/>
        </w:rPr>
        <w:t>就是本地版本库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就是公共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对于</w:t>
      </w:r>
      <w:proofErr w:type="gramStart"/>
      <w:r>
        <w:rPr>
          <w:rFonts w:hint="eastAsia"/>
        </w:rPr>
        <w:t>本地来说</w:t>
      </w:r>
      <w:proofErr w:type="gramEnd"/>
      <w:r>
        <w:rPr>
          <w:rFonts w:hint="eastAsia"/>
        </w:rPr>
        <w:t>,</w:t>
      </w:r>
      <w:r>
        <w:rPr>
          <w:rFonts w:hint="eastAsia"/>
        </w:rPr>
        <w:t>就是远程版本库</w:t>
      </w:r>
    </w:p>
    <w:p w:rsidR="006E1D4E" w:rsidRDefault="006E1D4E" w:rsidP="00F540F8">
      <w:pPr>
        <w:pStyle w:val="a0"/>
      </w:pPr>
    </w:p>
    <w:p w:rsidR="006E1D4E" w:rsidRDefault="006E1D4E" w:rsidP="006E1D4E">
      <w:pPr>
        <w:pStyle w:val="2"/>
      </w:pPr>
      <w:r>
        <w:rPr>
          <w:rFonts w:hint="eastAsia"/>
        </w:rPr>
        <w:t>本地编辑</w:t>
      </w:r>
    </w:p>
    <w:p w:rsidR="006E1D4E" w:rsidRDefault="006E1D4E" w:rsidP="006E1D4E">
      <w:pPr>
        <w:pStyle w:val="a0"/>
      </w:pPr>
      <w:r>
        <w:rPr>
          <w:rFonts w:hint="eastAsia"/>
        </w:rPr>
        <w:t>本地版本库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常规编辑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提交等操作即可</w:t>
      </w:r>
    </w:p>
    <w:p w:rsidR="006E1D4E" w:rsidRDefault="006E1D4E" w:rsidP="006E1D4E">
      <w:pPr>
        <w:pStyle w:val="a0"/>
      </w:pPr>
      <w:r w:rsidRPr="004C6B12">
        <w:rPr>
          <w:rFonts w:hint="eastAsia"/>
          <w:highlight w:val="green"/>
        </w:rPr>
        <w:t>与远程毫无关系</w:t>
      </w:r>
      <w:r w:rsidRPr="004C6B12">
        <w:rPr>
          <w:rFonts w:hint="eastAsia"/>
          <w:highlight w:val="green"/>
        </w:rPr>
        <w:t>.</w:t>
      </w:r>
    </w:p>
    <w:p w:rsidR="006E1D4E" w:rsidRDefault="006E1D4E" w:rsidP="006E1D4E">
      <w:pPr>
        <w:pStyle w:val="a0"/>
      </w:pPr>
    </w:p>
    <w:p w:rsidR="004C6B12" w:rsidRDefault="004C6B12" w:rsidP="006E1D4E">
      <w:pPr>
        <w:pStyle w:val="a0"/>
        <w:rPr>
          <w:rFonts w:hint="eastAsia"/>
        </w:rPr>
      </w:pPr>
      <w:r>
        <w:rPr>
          <w:rFonts w:hint="eastAsia"/>
        </w:rPr>
        <w:t>本地</w:t>
      </w:r>
      <w:r>
        <w:rPr>
          <w:rFonts w:hint="eastAsia"/>
        </w:rPr>
        <w:t>:</w:t>
      </w:r>
    </w:p>
    <w:p w:rsidR="004C6B12" w:rsidRPr="006E1D4E" w:rsidRDefault="004C6B12" w:rsidP="006E1D4E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0A076C16" wp14:editId="14B00A67">
            <wp:extent cx="5278120" cy="160464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E0" w:rsidRDefault="004C6B12" w:rsidP="00F540F8">
      <w:pPr>
        <w:pStyle w:val="a0"/>
      </w:pPr>
      <w:r>
        <w:rPr>
          <w:noProof/>
        </w:rPr>
        <w:drawing>
          <wp:inline distT="0" distB="0" distL="0" distR="0" wp14:anchorId="4248BB43" wp14:editId="3A710B3E">
            <wp:extent cx="5278120" cy="1084580"/>
            <wp:effectExtent l="0" t="0" r="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12" w:rsidRDefault="004C6B12" w:rsidP="00F540F8">
      <w:pPr>
        <w:pStyle w:val="a0"/>
      </w:pPr>
    </w:p>
    <w:p w:rsidR="004C6B12" w:rsidRDefault="004C6B12" w:rsidP="00F540F8">
      <w:pPr>
        <w:pStyle w:val="a0"/>
      </w:pPr>
      <w:r>
        <w:rPr>
          <w:rFonts w:hint="eastAsia"/>
        </w:rPr>
        <w:t>远程查看</w:t>
      </w:r>
    </w:p>
    <w:p w:rsidR="004C6B12" w:rsidRDefault="004C6B12" w:rsidP="00F540F8">
      <w:pPr>
        <w:pStyle w:val="a0"/>
      </w:pPr>
      <w:r>
        <w:rPr>
          <w:noProof/>
        </w:rPr>
        <w:lastRenderedPageBreak/>
        <w:drawing>
          <wp:inline distT="0" distB="0" distL="0" distR="0" wp14:anchorId="398D37FE" wp14:editId="109A7BF4">
            <wp:extent cx="5278120" cy="982345"/>
            <wp:effectExtent l="0" t="0" r="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12" w:rsidRDefault="004C6B12" w:rsidP="00F540F8">
      <w:pPr>
        <w:pStyle w:val="a0"/>
      </w:pPr>
    </w:p>
    <w:p w:rsidR="004C6B12" w:rsidRDefault="004C6B12" w:rsidP="004C6B12">
      <w:pPr>
        <w:pStyle w:val="2"/>
      </w:pPr>
      <w:r>
        <w:rPr>
          <w:rFonts w:hint="eastAsia"/>
        </w:rPr>
        <w:t>推送到远程</w:t>
      </w:r>
    </w:p>
    <w:p w:rsidR="004C6B12" w:rsidRDefault="004C6B12" w:rsidP="004C6B12">
      <w:pPr>
        <w:pStyle w:val="a0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push</w:t>
      </w:r>
      <w:r>
        <w:t xml:space="preserve"> origin master</w:t>
      </w:r>
    </w:p>
    <w:p w:rsidR="004C6B12" w:rsidRDefault="004C6B12" w:rsidP="004C6B12">
      <w:pPr>
        <w:pStyle w:val="a0"/>
      </w:pPr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分支推送到</w:t>
      </w:r>
      <w:r w:rsidR="002533B5">
        <w:rPr>
          <w:rFonts w:hint="eastAsia"/>
        </w:rPr>
        <w:t>来源</w:t>
      </w:r>
      <w:r w:rsidR="002533B5">
        <w:rPr>
          <w:rFonts w:hint="eastAsia"/>
        </w:rPr>
        <w:t>origin</w:t>
      </w:r>
    </w:p>
    <w:p w:rsidR="00CF41B0" w:rsidRDefault="00CF41B0" w:rsidP="004C6B12">
      <w:pPr>
        <w:pStyle w:val="a0"/>
      </w:pPr>
    </w:p>
    <w:p w:rsidR="00CF41B0" w:rsidRDefault="00CF41B0" w:rsidP="004C6B12">
      <w:pPr>
        <w:pStyle w:val="a0"/>
      </w:pPr>
      <w:r>
        <w:rPr>
          <w:rFonts w:hint="eastAsia"/>
        </w:rPr>
        <w:t>推送时</w:t>
      </w:r>
      <w:r>
        <w:rPr>
          <w:rFonts w:hint="eastAsia"/>
        </w:rPr>
        <w:t xml:space="preserve"> </w:t>
      </w:r>
      <w:r>
        <w:rPr>
          <w:rFonts w:hint="eastAsia"/>
        </w:rPr>
        <w:t>出现问题</w:t>
      </w:r>
      <w:r>
        <w:rPr>
          <w:rFonts w:hint="eastAsia"/>
        </w:rPr>
        <w:t>:</w:t>
      </w:r>
    </w:p>
    <w:p w:rsidR="00CF41B0" w:rsidRDefault="00CF41B0" w:rsidP="004C6B12">
      <w:pPr>
        <w:pStyle w:val="a0"/>
      </w:pPr>
      <w:r>
        <w:rPr>
          <w:noProof/>
        </w:rPr>
        <w:drawing>
          <wp:inline distT="0" distB="0" distL="0" distR="0" wp14:anchorId="57A3AC82" wp14:editId="5D65EEDE">
            <wp:extent cx="5278120" cy="1497965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B0" w:rsidRDefault="00CF41B0" w:rsidP="004C6B12">
      <w:pPr>
        <w:pStyle w:val="a0"/>
      </w:pPr>
      <w:r w:rsidRPr="00CF41B0">
        <w:t xml:space="preserve">bash: </w:t>
      </w:r>
      <w:proofErr w:type="spellStart"/>
      <w:r w:rsidRPr="00CF41B0">
        <w:t>git</w:t>
      </w:r>
      <w:proofErr w:type="spellEnd"/>
      <w:r w:rsidRPr="00CF41B0">
        <w:t>-receive-pack: command not found</w:t>
      </w:r>
    </w:p>
    <w:p w:rsidR="00CF41B0" w:rsidRDefault="00CF41B0" w:rsidP="004C6B12">
      <w:pPr>
        <w:pStyle w:val="a0"/>
      </w:pPr>
      <w:r>
        <w:rPr>
          <w:rFonts w:hint="eastAsia"/>
        </w:rPr>
        <w:t>类似的问题</w:t>
      </w:r>
      <w:r>
        <w:rPr>
          <w:rFonts w:hint="eastAsia"/>
        </w:rPr>
        <w:t>:</w:t>
      </w:r>
    </w:p>
    <w:p w:rsidR="00CF41B0" w:rsidRDefault="00F1789C" w:rsidP="004C6B12">
      <w:pPr>
        <w:pStyle w:val="a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:</w:t>
      </w:r>
    </w:p>
    <w:p w:rsidR="00F1789C" w:rsidRDefault="00F1789C" w:rsidP="004C6B12">
      <w:pPr>
        <w:pStyle w:val="a0"/>
      </w:pPr>
      <w:r>
        <w:rPr>
          <w:noProof/>
        </w:rPr>
        <w:drawing>
          <wp:inline distT="0" distB="0" distL="0" distR="0" wp14:anchorId="3152FF70" wp14:editId="46A8FEA8">
            <wp:extent cx="5278120" cy="29019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C" w:rsidRDefault="00F1789C" w:rsidP="004C6B12">
      <w:pPr>
        <w:pStyle w:val="a0"/>
      </w:pPr>
    </w:p>
    <w:p w:rsidR="00F1789C" w:rsidRDefault="00F1789C" w:rsidP="004C6B12">
      <w:pPr>
        <w:pStyle w:val="a0"/>
        <w:rPr>
          <w:rFonts w:hint="eastAsia"/>
        </w:rPr>
      </w:pPr>
      <w:r>
        <w:rPr>
          <w:rFonts w:hint="eastAsia"/>
        </w:rPr>
        <w:t>重新推送</w:t>
      </w:r>
      <w:r>
        <w:rPr>
          <w:rFonts w:hint="eastAsia"/>
        </w:rPr>
        <w:t>:</w:t>
      </w:r>
    </w:p>
    <w:p w:rsidR="00F1789C" w:rsidRDefault="00F1789C" w:rsidP="004C6B12">
      <w:pPr>
        <w:pStyle w:val="a0"/>
      </w:pPr>
      <w:r>
        <w:rPr>
          <w:noProof/>
        </w:rPr>
        <w:drawing>
          <wp:inline distT="0" distB="0" distL="0" distR="0" wp14:anchorId="025C92B5" wp14:editId="38ACFD9C">
            <wp:extent cx="5278120" cy="1496060"/>
            <wp:effectExtent l="0" t="0" r="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40" w:rsidRDefault="00C43440" w:rsidP="004C6B12">
      <w:pPr>
        <w:pStyle w:val="a0"/>
      </w:pPr>
    </w:p>
    <w:p w:rsidR="00C43440" w:rsidRDefault="00C43440" w:rsidP="004C6B12">
      <w:pPr>
        <w:pStyle w:val="a0"/>
      </w:pPr>
      <w:r>
        <w:rPr>
          <w:rFonts w:hint="eastAsia"/>
        </w:rPr>
        <w:t>查看远程服务器状态</w:t>
      </w:r>
    </w:p>
    <w:p w:rsidR="00C43440" w:rsidRDefault="00C43440" w:rsidP="004C6B12">
      <w:pPr>
        <w:pStyle w:val="a0"/>
      </w:pPr>
      <w:r>
        <w:rPr>
          <w:noProof/>
        </w:rPr>
        <w:drawing>
          <wp:inline distT="0" distB="0" distL="0" distR="0" wp14:anchorId="4273B0AF" wp14:editId="6B87280F">
            <wp:extent cx="5278120" cy="1007110"/>
            <wp:effectExtent l="0" t="0" r="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5D" w:rsidRDefault="00311D5D" w:rsidP="004C6B12">
      <w:pPr>
        <w:pStyle w:val="a0"/>
      </w:pPr>
    </w:p>
    <w:p w:rsidR="00311D5D" w:rsidRDefault="00311D5D" w:rsidP="004C6B12">
      <w:pPr>
        <w:pStyle w:val="a0"/>
      </w:pPr>
      <w:r>
        <w:rPr>
          <w:rFonts w:hint="eastAsia"/>
        </w:rPr>
        <w:t>推送前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通常需要执行先拉取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可能出现的情况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在你本地编辑的同时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其他用户将修改推送到了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远程公共版本库</w:t>
      </w:r>
      <w:r>
        <w:rPr>
          <w:rFonts w:hint="eastAsia"/>
        </w:rPr>
        <w:t>.</w:t>
      </w:r>
    </w:p>
    <w:p w:rsidR="00311D5D" w:rsidRDefault="00311D5D" w:rsidP="004C6B12">
      <w:pPr>
        <w:pStyle w:val="a0"/>
      </w:pPr>
      <w:r w:rsidRPr="00E90B9F">
        <w:rPr>
          <w:rFonts w:hint="eastAsia"/>
          <w:highlight w:val="green"/>
        </w:rPr>
        <w:t>强调</w:t>
      </w:r>
      <w:r w:rsidRPr="00E90B9F">
        <w:rPr>
          <w:rFonts w:hint="eastAsia"/>
          <w:highlight w:val="green"/>
        </w:rPr>
        <w:t>:</w:t>
      </w:r>
      <w:r w:rsidRPr="00E90B9F">
        <w:rPr>
          <w:highlight w:val="green"/>
        </w:rPr>
        <w:t xml:space="preserve"> </w:t>
      </w:r>
      <w:r w:rsidRPr="00E90B9F">
        <w:rPr>
          <w:rFonts w:hint="eastAsia"/>
          <w:highlight w:val="green"/>
        </w:rPr>
        <w:t>push</w:t>
      </w:r>
      <w:r w:rsidRPr="00E90B9F">
        <w:rPr>
          <w:rFonts w:hint="eastAsia"/>
          <w:highlight w:val="green"/>
        </w:rPr>
        <w:t>前</w:t>
      </w:r>
      <w:r w:rsidRPr="00E90B9F">
        <w:rPr>
          <w:rFonts w:hint="eastAsia"/>
          <w:highlight w:val="green"/>
        </w:rPr>
        <w:t>,</w:t>
      </w:r>
      <w:r w:rsidRPr="00E90B9F">
        <w:rPr>
          <w:highlight w:val="green"/>
        </w:rPr>
        <w:t xml:space="preserve"> </w:t>
      </w:r>
      <w:r w:rsidRPr="00E90B9F">
        <w:rPr>
          <w:rFonts w:hint="eastAsia"/>
          <w:highlight w:val="green"/>
        </w:rPr>
        <w:t>一定要先</w:t>
      </w:r>
      <w:r w:rsidRPr="00E90B9F">
        <w:rPr>
          <w:rFonts w:hint="eastAsia"/>
          <w:highlight w:val="green"/>
        </w:rPr>
        <w:t>pull</w:t>
      </w:r>
      <w:r w:rsidRPr="00E90B9F">
        <w:rPr>
          <w:rFonts w:hint="eastAsia"/>
          <w:highlight w:val="green"/>
        </w:rPr>
        <w:t>拉取</w:t>
      </w:r>
    </w:p>
    <w:p w:rsidR="00311D5D" w:rsidRDefault="004B39EA" w:rsidP="004C6B12">
      <w:pPr>
        <w:pStyle w:val="a0"/>
      </w:pPr>
      <w:r>
        <w:rPr>
          <w:noProof/>
        </w:rPr>
        <w:drawing>
          <wp:inline distT="0" distB="0" distL="0" distR="0" wp14:anchorId="6441B739" wp14:editId="5DC075E2">
            <wp:extent cx="5278120" cy="65214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EA" w:rsidRDefault="004B39EA" w:rsidP="004C6B12">
      <w:pPr>
        <w:pStyle w:val="a0"/>
      </w:pPr>
      <w:r>
        <w:rPr>
          <w:noProof/>
        </w:rPr>
        <w:drawing>
          <wp:inline distT="0" distB="0" distL="0" distR="0" wp14:anchorId="726A8185" wp14:editId="47718F7A">
            <wp:extent cx="5278120" cy="907415"/>
            <wp:effectExtent l="0" t="0" r="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9F" w:rsidRDefault="00E90B9F" w:rsidP="004C6B12">
      <w:pPr>
        <w:pStyle w:val="a0"/>
      </w:pPr>
    </w:p>
    <w:p w:rsidR="00E90B9F" w:rsidRDefault="00E90B9F" w:rsidP="004C6B12">
      <w:pPr>
        <w:pStyle w:val="a0"/>
      </w:pPr>
    </w:p>
    <w:p w:rsidR="00E90B9F" w:rsidRDefault="00E90B9F" w:rsidP="00E90B9F">
      <w:pPr>
        <w:pStyle w:val="2"/>
      </w:pPr>
      <w:r>
        <w:rPr>
          <w:rFonts w:hint="eastAsia"/>
        </w:rPr>
        <w:t>多人协作</w:t>
      </w:r>
      <w:r w:rsidR="002448C5">
        <w:rPr>
          <w:rFonts w:hint="eastAsia"/>
        </w:rPr>
        <w:t xml:space="preserve"> </w:t>
      </w:r>
      <w:r w:rsidR="002448C5">
        <w:rPr>
          <w:rFonts w:hint="eastAsia"/>
        </w:rPr>
        <w:t>冲突解决</w:t>
      </w:r>
    </w:p>
    <w:p w:rsidR="00E90B9F" w:rsidRDefault="00E90B9F" w:rsidP="00E90B9F">
      <w:pPr>
        <w:pStyle w:val="a0"/>
      </w:pPr>
    </w:p>
    <w:p w:rsidR="00123496" w:rsidRDefault="00123496" w:rsidP="00E90B9F">
      <w:pPr>
        <w:pStyle w:val="a0"/>
      </w:pPr>
      <w:r>
        <w:rPr>
          <w:rFonts w:hint="eastAsia"/>
        </w:rPr>
        <w:t>项目加入了新人</w:t>
      </w:r>
      <w:r>
        <w:rPr>
          <w:rFonts w:hint="eastAsia"/>
        </w:rPr>
        <w:t>,</w:t>
      </w:r>
      <w:r>
        <w:t xml:space="preserve"> </w:t>
      </w:r>
    </w:p>
    <w:p w:rsidR="00123496" w:rsidRDefault="00123496" w:rsidP="00E90B9F">
      <w:pPr>
        <w:pStyle w:val="a0"/>
      </w:pPr>
      <w:r>
        <w:rPr>
          <w:rFonts w:hint="eastAsia"/>
        </w:rPr>
        <w:t>新人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重新克隆自远程版本库</w:t>
      </w:r>
      <w:r>
        <w:rPr>
          <w:rFonts w:hint="eastAsia"/>
        </w:rPr>
        <w:t>.</w:t>
      </w:r>
    </w:p>
    <w:p w:rsidR="00123496" w:rsidRDefault="00123496" w:rsidP="00E90B9F">
      <w:pPr>
        <w:pStyle w:val="a0"/>
      </w:pPr>
    </w:p>
    <w:p w:rsidR="00123496" w:rsidRDefault="00123496" w:rsidP="00E90B9F">
      <w:pPr>
        <w:pStyle w:val="a0"/>
      </w:pPr>
      <w:r>
        <w:rPr>
          <w:rFonts w:hint="eastAsia"/>
        </w:rPr>
        <w:t>假设新人在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下工作</w:t>
      </w:r>
      <w:r>
        <w:rPr>
          <w:rFonts w:hint="eastAsia"/>
        </w:rPr>
        <w:t>:</w:t>
      </w:r>
    </w:p>
    <w:p w:rsidR="00A0555C" w:rsidRDefault="00A0555C" w:rsidP="00E90B9F">
      <w:pPr>
        <w:pStyle w:val="a0"/>
      </w:pPr>
      <w:r>
        <w:rPr>
          <w:rFonts w:hint="eastAsia"/>
        </w:rPr>
        <w:t>克隆当前的版本库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自远程版本库</w:t>
      </w:r>
    </w:p>
    <w:p w:rsidR="00A0555C" w:rsidRDefault="00A0555C" w:rsidP="00E90B9F">
      <w:pPr>
        <w:pStyle w:val="a0"/>
        <w:rPr>
          <w:rFonts w:hint="eastAsia"/>
        </w:rPr>
      </w:pPr>
      <w:r>
        <w:rPr>
          <w:rFonts w:hint="eastAsia"/>
        </w:rPr>
        <w:t>在同一台电脑上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直接使用</w:t>
      </w:r>
      <w:r>
        <w:rPr>
          <w:rFonts w:hint="eastAsia"/>
        </w:rPr>
        <w:t xml:space="preserve"> </w:t>
      </w:r>
      <w:r>
        <w:rPr>
          <w:rFonts w:hint="eastAsia"/>
        </w:rPr>
        <w:t>地址即可</w:t>
      </w:r>
      <w:r>
        <w:rPr>
          <w:rFonts w:hint="eastAsia"/>
        </w:rPr>
        <w:t>:</w:t>
      </w:r>
    </w:p>
    <w:p w:rsidR="00123496" w:rsidRDefault="00A0555C" w:rsidP="00E90B9F">
      <w:pPr>
        <w:pStyle w:val="a0"/>
      </w:pPr>
      <w:r>
        <w:rPr>
          <w:noProof/>
        </w:rPr>
        <w:lastRenderedPageBreak/>
        <w:drawing>
          <wp:inline distT="0" distB="0" distL="0" distR="0" wp14:anchorId="3C2B4363" wp14:editId="59E59CAC">
            <wp:extent cx="5278120" cy="123761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5C" w:rsidRDefault="00A0555C" w:rsidP="00E90B9F">
      <w:pPr>
        <w:pStyle w:val="a0"/>
      </w:pPr>
      <w:r>
        <w:rPr>
          <w:noProof/>
        </w:rPr>
        <w:drawing>
          <wp:inline distT="0" distB="0" distL="0" distR="0" wp14:anchorId="660B28CC" wp14:editId="75B97F11">
            <wp:extent cx="5278120" cy="970915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5C" w:rsidRDefault="00A0555C" w:rsidP="00E90B9F">
      <w:pPr>
        <w:pStyle w:val="a0"/>
      </w:pPr>
      <w:r>
        <w:rPr>
          <w:rFonts w:hint="eastAsia"/>
        </w:rPr>
        <w:t>设计</w:t>
      </w:r>
      <w:r>
        <w:rPr>
          <w:rFonts w:hint="eastAsia"/>
        </w:rPr>
        <w:t>user</w:t>
      </w:r>
      <w:r>
        <w:t>3</w:t>
      </w:r>
      <w:r>
        <w:rPr>
          <w:rFonts w:hint="eastAsia"/>
        </w:rPr>
        <w:t>的信息</w:t>
      </w:r>
    </w:p>
    <w:p w:rsidR="00A0555C" w:rsidRDefault="00A0555C" w:rsidP="00E90B9F">
      <w:pPr>
        <w:pStyle w:val="a0"/>
      </w:pPr>
      <w:r>
        <w:rPr>
          <w:noProof/>
        </w:rPr>
        <w:drawing>
          <wp:inline distT="0" distB="0" distL="0" distR="0" wp14:anchorId="2C3E3558" wp14:editId="2B7B5898">
            <wp:extent cx="5278120" cy="452120"/>
            <wp:effectExtent l="0" t="0" r="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75" w:rsidRDefault="001F1C75" w:rsidP="00E90B9F">
      <w:pPr>
        <w:pStyle w:val="a0"/>
      </w:pPr>
    </w:p>
    <w:p w:rsidR="001F1C75" w:rsidRDefault="001F1C75" w:rsidP="00E90B9F">
      <w:pPr>
        <w:pStyle w:val="a0"/>
      </w:pPr>
    </w:p>
    <w:p w:rsidR="001F1C75" w:rsidRDefault="001F1C75" w:rsidP="00E90B9F">
      <w:pPr>
        <w:pStyle w:val="a0"/>
      </w:pPr>
      <w:r>
        <w:rPr>
          <w:rFonts w:hint="eastAsia"/>
        </w:rPr>
        <w:t>user</w:t>
      </w:r>
      <w:r>
        <w:t xml:space="preserve">3 </w:t>
      </w:r>
      <w:r>
        <w:rPr>
          <w:rFonts w:hint="eastAsia"/>
        </w:rPr>
        <w:t>开发项目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本地开发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本地提交</w:t>
      </w:r>
    </w:p>
    <w:p w:rsidR="001F1C75" w:rsidRDefault="001F1C75" w:rsidP="00E90B9F">
      <w:pPr>
        <w:pStyle w:val="a0"/>
      </w:pPr>
    </w:p>
    <w:p w:rsidR="001F1C75" w:rsidRDefault="001F1C75" w:rsidP="001F1C75">
      <w:pPr>
        <w:pStyle w:val="3"/>
        <w:rPr>
          <w:rFonts w:hint="eastAsia"/>
        </w:rPr>
      </w:pPr>
      <w:r>
        <w:rPr>
          <w:rFonts w:hint="eastAsia"/>
        </w:rPr>
        <w:t>user</w:t>
      </w:r>
      <w:r>
        <w:t>3</w:t>
      </w:r>
      <w:r>
        <w:rPr>
          <w:rFonts w:hint="eastAsia"/>
        </w:rPr>
        <w:t>开发的文件与</w:t>
      </w:r>
      <w:proofErr w:type="spellStart"/>
      <w:r>
        <w:rPr>
          <w:rFonts w:hint="eastAsia"/>
        </w:rPr>
        <w:t>hellokang</w:t>
      </w:r>
      <w:proofErr w:type="spellEnd"/>
      <w:r>
        <w:rPr>
          <w:rFonts w:hint="eastAsia"/>
        </w:rPr>
        <w:t>不冲突</w:t>
      </w:r>
    </w:p>
    <w:p w:rsidR="001F1C75" w:rsidRDefault="001F1C75" w:rsidP="00E90B9F">
      <w:pPr>
        <w:pStyle w:val="a0"/>
      </w:pPr>
      <w:r>
        <w:rPr>
          <w:noProof/>
        </w:rPr>
        <w:drawing>
          <wp:inline distT="0" distB="0" distL="0" distR="0" wp14:anchorId="5581D9C1" wp14:editId="7699ABE9">
            <wp:extent cx="5278120" cy="9817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75" w:rsidRDefault="001F1C75" w:rsidP="00E90B9F">
      <w:pPr>
        <w:pStyle w:val="a0"/>
      </w:pPr>
      <w:r>
        <w:rPr>
          <w:noProof/>
        </w:rPr>
        <w:drawing>
          <wp:inline distT="0" distB="0" distL="0" distR="0" wp14:anchorId="06920D86" wp14:editId="0F3A3896">
            <wp:extent cx="5278120" cy="181165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49" w:rsidRDefault="00042449" w:rsidP="00E90B9F">
      <w:pPr>
        <w:pStyle w:val="a0"/>
      </w:pPr>
    </w:p>
    <w:p w:rsidR="00042449" w:rsidRDefault="00042449" w:rsidP="00042449">
      <w:pPr>
        <w:pStyle w:val="3"/>
      </w:pPr>
      <w:r>
        <w:rPr>
          <w:rFonts w:hint="eastAsia"/>
        </w:rPr>
        <w:t>同时</w:t>
      </w:r>
      <w:proofErr w:type="spellStart"/>
      <w:r>
        <w:rPr>
          <w:rFonts w:hint="eastAsia"/>
        </w:rPr>
        <w:t>hellokang</w:t>
      </w:r>
      <w:proofErr w:type="spellEnd"/>
      <w:r>
        <w:rPr>
          <w:rFonts w:hint="eastAsia"/>
        </w:rPr>
        <w:t>继续开发</w:t>
      </w:r>
    </w:p>
    <w:p w:rsidR="00BF6D61" w:rsidRPr="00BF6D61" w:rsidRDefault="00BF6D61" w:rsidP="00BF6D61">
      <w:pPr>
        <w:pStyle w:val="a0"/>
        <w:rPr>
          <w:rFonts w:hint="eastAsia"/>
        </w:rPr>
      </w:pPr>
      <w:r>
        <w:rPr>
          <w:rFonts w:hint="eastAsia"/>
        </w:rPr>
        <w:t>本地开发</w:t>
      </w:r>
    </w:p>
    <w:p w:rsidR="00BF6D61" w:rsidRDefault="00BF6D61" w:rsidP="00BF6D61">
      <w:pPr>
        <w:pStyle w:val="a0"/>
      </w:pPr>
      <w:r>
        <w:rPr>
          <w:noProof/>
        </w:rPr>
        <w:drawing>
          <wp:inline distT="0" distB="0" distL="0" distR="0" wp14:anchorId="3CAD199A" wp14:editId="131FB44A">
            <wp:extent cx="5278120" cy="13589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61" w:rsidRDefault="00BF6D61" w:rsidP="00BF6D61">
      <w:pPr>
        <w:pStyle w:val="a0"/>
      </w:pPr>
    </w:p>
    <w:p w:rsidR="00BF6D61" w:rsidRDefault="00BF6D61" w:rsidP="00BF6D61">
      <w:pPr>
        <w:pStyle w:val="3"/>
      </w:pPr>
      <w:r>
        <w:rPr>
          <w:rFonts w:hint="eastAsia"/>
        </w:rPr>
        <w:t>user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推送到远程</w:t>
      </w:r>
    </w:p>
    <w:p w:rsidR="00BF6D61" w:rsidRDefault="00BF6D61" w:rsidP="00BF6D61">
      <w:pPr>
        <w:pStyle w:val="a0"/>
      </w:pPr>
      <w:r>
        <w:rPr>
          <w:noProof/>
        </w:rPr>
        <w:drawing>
          <wp:inline distT="0" distB="0" distL="0" distR="0" wp14:anchorId="76D82B28" wp14:editId="2D89F497">
            <wp:extent cx="5278120" cy="1461770"/>
            <wp:effectExtent l="0" t="0" r="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61" w:rsidRDefault="00BF6D61" w:rsidP="00BF6D61">
      <w:pPr>
        <w:pStyle w:val="a0"/>
      </w:pPr>
    </w:p>
    <w:p w:rsidR="00BF6D61" w:rsidRDefault="00BF6D61" w:rsidP="00BF6D61">
      <w:pPr>
        <w:pStyle w:val="a0"/>
      </w:pPr>
      <w:r>
        <w:rPr>
          <w:rFonts w:hint="eastAsia"/>
        </w:rPr>
        <w:t>推送时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要保证用户对版本库目录</w:t>
      </w:r>
      <w:r>
        <w:rPr>
          <w:rFonts w:hint="eastAsia"/>
        </w:rPr>
        <w:t>,</w:t>
      </w:r>
      <w:r>
        <w:rPr>
          <w:rFonts w:hint="eastAsia"/>
        </w:rPr>
        <w:t>拥有写权限</w:t>
      </w:r>
      <w:r>
        <w:rPr>
          <w:rFonts w:hint="eastAsia"/>
        </w:rPr>
        <w:t>:</w:t>
      </w:r>
    </w:p>
    <w:p w:rsidR="00BF6D61" w:rsidRDefault="00BF6D61" w:rsidP="00BF6D61">
      <w:pPr>
        <w:pStyle w:val="a0"/>
      </w:pPr>
      <w:r>
        <w:rPr>
          <w:rFonts w:hint="eastAsia"/>
        </w:rPr>
        <w:t>将版本库的所属组改为</w:t>
      </w:r>
      <w:proofErr w:type="spellStart"/>
      <w:r>
        <w:rPr>
          <w:rFonts w:hint="eastAsia"/>
        </w:rPr>
        <w:t>phper</w:t>
      </w:r>
      <w:proofErr w:type="spellEnd"/>
    </w:p>
    <w:p w:rsidR="00CF665A" w:rsidRDefault="00CF665A" w:rsidP="00BF6D61">
      <w:pPr>
        <w:pStyle w:val="a0"/>
      </w:pPr>
      <w:r>
        <w:rPr>
          <w:noProof/>
        </w:rPr>
        <w:drawing>
          <wp:inline distT="0" distB="0" distL="0" distR="0" wp14:anchorId="7C11912C" wp14:editId="4B928ED7">
            <wp:extent cx="5278120" cy="3111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54" w:rsidRDefault="00BF2E54" w:rsidP="00BF6D61">
      <w:pPr>
        <w:pStyle w:val="a0"/>
      </w:pPr>
      <w:r>
        <w:rPr>
          <w:rFonts w:hint="eastAsia"/>
        </w:rPr>
        <w:t>增加版本库目录的所属组用户的写权限</w:t>
      </w:r>
    </w:p>
    <w:p w:rsidR="00CF665A" w:rsidRDefault="00CF665A" w:rsidP="00BF6D6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668A370F" wp14:editId="68A34BD8">
            <wp:extent cx="5278120" cy="200660"/>
            <wp:effectExtent l="0" t="0" r="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61" w:rsidRDefault="00BF6D61" w:rsidP="00BF6D61">
      <w:pPr>
        <w:pStyle w:val="a0"/>
      </w:pPr>
      <w:r>
        <w:rPr>
          <w:rFonts w:hint="eastAsia"/>
        </w:rPr>
        <w:t>将</w:t>
      </w:r>
      <w:r>
        <w:rPr>
          <w:rFonts w:hint="eastAsia"/>
        </w:rPr>
        <w:t>user</w:t>
      </w:r>
      <w:r>
        <w:t>3</w:t>
      </w:r>
      <w:proofErr w:type="gramStart"/>
      <w:r>
        <w:rPr>
          <w:rFonts w:hint="eastAsia"/>
        </w:rPr>
        <w:t>的主组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设置为</w:t>
      </w:r>
      <w:proofErr w:type="spellStart"/>
      <w:r>
        <w:rPr>
          <w:rFonts w:hint="eastAsia"/>
        </w:rPr>
        <w:t>phper</w:t>
      </w:r>
      <w:proofErr w:type="spellEnd"/>
    </w:p>
    <w:p w:rsidR="00BF2E54" w:rsidRDefault="00CF665A" w:rsidP="00BF6D6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20519354" wp14:editId="452D6213">
            <wp:extent cx="5278120" cy="532130"/>
            <wp:effectExtent l="0" t="0" r="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61" w:rsidRDefault="00BF6D61" w:rsidP="00BF6D61">
      <w:pPr>
        <w:pStyle w:val="a0"/>
      </w:pPr>
    </w:p>
    <w:p w:rsidR="003E6774" w:rsidRDefault="003E6774" w:rsidP="003E6774">
      <w:pPr>
        <w:pStyle w:val="3"/>
      </w:pPr>
      <w:proofErr w:type="spellStart"/>
      <w:r>
        <w:rPr>
          <w:rFonts w:hint="eastAsia"/>
        </w:rPr>
        <w:lastRenderedPageBreak/>
        <w:t>HelloKang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推送修改到远程</w:t>
      </w:r>
    </w:p>
    <w:p w:rsidR="00F8768A" w:rsidRPr="00F8768A" w:rsidRDefault="00F8768A" w:rsidP="00F8768A">
      <w:pPr>
        <w:pStyle w:val="a0"/>
        <w:rPr>
          <w:rFonts w:hint="eastAsia"/>
        </w:rPr>
      </w:pPr>
      <w:r>
        <w:rPr>
          <w:rFonts w:hint="eastAsia"/>
        </w:rPr>
        <w:t>先拉取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拉取到内容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并自动合并成功</w:t>
      </w:r>
      <w:r>
        <w:rPr>
          <w:rFonts w:hint="eastAsia"/>
        </w:rPr>
        <w:t>:</w:t>
      </w:r>
    </w:p>
    <w:p w:rsidR="003E6774" w:rsidRDefault="00F8768A" w:rsidP="003E6774">
      <w:pPr>
        <w:pStyle w:val="a0"/>
      </w:pPr>
      <w:r>
        <w:rPr>
          <w:noProof/>
        </w:rPr>
        <w:drawing>
          <wp:inline distT="0" distB="0" distL="0" distR="0" wp14:anchorId="6FF3EB2A" wp14:editId="17873DE2">
            <wp:extent cx="5278120" cy="246570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  <w:rPr>
          <w:rFonts w:hint="eastAsia"/>
        </w:rPr>
      </w:pPr>
      <w:r>
        <w:rPr>
          <w:rFonts w:hint="eastAsia"/>
        </w:rPr>
        <w:t>查看多了一个版本</w:t>
      </w:r>
    </w:p>
    <w:p w:rsidR="0006547F" w:rsidRDefault="0006547F" w:rsidP="003E6774">
      <w:pPr>
        <w:pStyle w:val="a0"/>
      </w:pPr>
      <w:r>
        <w:rPr>
          <w:noProof/>
        </w:rPr>
        <w:drawing>
          <wp:inline distT="0" distB="0" distL="0" distR="0" wp14:anchorId="2118749B" wp14:editId="1F5E4ABE">
            <wp:extent cx="5278120" cy="1480820"/>
            <wp:effectExtent l="0" t="0" r="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  <w:r>
        <w:rPr>
          <w:rFonts w:hint="eastAsia"/>
        </w:rPr>
        <w:t>没有在需要拉取的了</w:t>
      </w:r>
    </w:p>
    <w:p w:rsidR="0006547F" w:rsidRDefault="0006547F" w:rsidP="003E6774">
      <w:pPr>
        <w:pStyle w:val="a0"/>
      </w:pPr>
      <w:r>
        <w:rPr>
          <w:noProof/>
        </w:rPr>
        <w:drawing>
          <wp:inline distT="0" distB="0" distL="0" distR="0" wp14:anchorId="36272F4F" wp14:editId="15C69795">
            <wp:extent cx="5278120" cy="528955"/>
            <wp:effectExtent l="0" t="0" r="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  <w:r>
        <w:rPr>
          <w:rFonts w:hint="eastAsia"/>
        </w:rPr>
        <w:t>提交</w:t>
      </w:r>
      <w:proofErr w:type="gramStart"/>
      <w:r>
        <w:rPr>
          <w:rFonts w:hint="eastAsia"/>
        </w:rPr>
        <w:t>本地到</w:t>
      </w:r>
      <w:proofErr w:type="gramEnd"/>
      <w:r>
        <w:rPr>
          <w:rFonts w:hint="eastAsia"/>
        </w:rPr>
        <w:t>远程</w:t>
      </w:r>
    </w:p>
    <w:p w:rsidR="0006547F" w:rsidRDefault="0006547F" w:rsidP="003E6774">
      <w:pPr>
        <w:pStyle w:val="a0"/>
      </w:pPr>
      <w:r>
        <w:rPr>
          <w:noProof/>
        </w:rPr>
        <w:lastRenderedPageBreak/>
        <w:drawing>
          <wp:inline distT="0" distB="0" distL="0" distR="0" wp14:anchorId="7C5A2A07" wp14:editId="5D31B12A">
            <wp:extent cx="5278120" cy="173418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</w:p>
    <w:p w:rsidR="0006547F" w:rsidRDefault="0006547F" w:rsidP="003E6774">
      <w:pPr>
        <w:pStyle w:val="a0"/>
      </w:pPr>
    </w:p>
    <w:p w:rsidR="0006547F" w:rsidRDefault="0006547F" w:rsidP="0006547F">
      <w:pPr>
        <w:pStyle w:val="3"/>
      </w:pPr>
      <w:r>
        <w:rPr>
          <w:rFonts w:hint="eastAsia"/>
        </w:rPr>
        <w:t>user</w:t>
      </w:r>
      <w:r>
        <w:t xml:space="preserve">3 </w:t>
      </w:r>
      <w:r>
        <w:rPr>
          <w:rFonts w:hint="eastAsia"/>
        </w:rPr>
        <w:t>与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hellokang</w:t>
      </w:r>
      <w:proofErr w:type="spellEnd"/>
      <w:r>
        <w:t xml:space="preserve"> </w:t>
      </w:r>
      <w:r>
        <w:rPr>
          <w:rFonts w:hint="eastAsia"/>
        </w:rPr>
        <w:t>开发的内容冲突</w:t>
      </w:r>
    </w:p>
    <w:p w:rsidR="0006547F" w:rsidRDefault="0006547F" w:rsidP="0006547F">
      <w:pPr>
        <w:pStyle w:val="a0"/>
      </w:pPr>
    </w:p>
    <w:p w:rsidR="00DE3DBC" w:rsidRDefault="00DE3DBC" w:rsidP="0006547F">
      <w:pPr>
        <w:pStyle w:val="a0"/>
      </w:pPr>
      <w:r>
        <w:rPr>
          <w:rFonts w:hint="eastAsia"/>
        </w:rPr>
        <w:t>user</w:t>
      </w:r>
      <w:r>
        <w:t>3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的修改</w:t>
      </w:r>
    </w:p>
    <w:p w:rsidR="00DE3DBC" w:rsidRDefault="00DE3DBC" w:rsidP="0006547F">
      <w:pPr>
        <w:pStyle w:val="a0"/>
      </w:pPr>
      <w:r>
        <w:rPr>
          <w:noProof/>
        </w:rPr>
        <w:drawing>
          <wp:inline distT="0" distB="0" distL="0" distR="0" wp14:anchorId="69E963C6" wp14:editId="4719163B">
            <wp:extent cx="5278120" cy="256095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BC" w:rsidRDefault="00DE3DBC" w:rsidP="0006547F">
      <w:pPr>
        <w:pStyle w:val="a0"/>
      </w:pPr>
    </w:p>
    <w:p w:rsidR="00DE3DBC" w:rsidRDefault="00DE3DBC" w:rsidP="0006547F">
      <w:pPr>
        <w:pStyle w:val="a0"/>
      </w:pPr>
      <w:r>
        <w:rPr>
          <w:rFonts w:hint="eastAsia"/>
        </w:rPr>
        <w:t>user</w:t>
      </w:r>
      <w:r>
        <w:t>3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自己提交本地</w:t>
      </w:r>
    </w:p>
    <w:p w:rsidR="00DE3DBC" w:rsidRDefault="008C16B3" w:rsidP="0006547F">
      <w:pPr>
        <w:pStyle w:val="a0"/>
      </w:pPr>
      <w:r>
        <w:rPr>
          <w:noProof/>
        </w:rPr>
        <w:drawing>
          <wp:inline distT="0" distB="0" distL="0" distR="0" wp14:anchorId="2E7E5A99" wp14:editId="4794A22F">
            <wp:extent cx="5278120" cy="53784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B3" w:rsidRDefault="008C16B3" w:rsidP="0006547F">
      <w:pPr>
        <w:pStyle w:val="a0"/>
      </w:pPr>
    </w:p>
    <w:p w:rsidR="008C16B3" w:rsidRDefault="008C16B3" w:rsidP="008C16B3">
      <w:pPr>
        <w:pStyle w:val="3"/>
      </w:pPr>
      <w:proofErr w:type="spellStart"/>
      <w:r>
        <w:rPr>
          <w:rFonts w:hint="eastAsia"/>
        </w:rPr>
        <w:lastRenderedPageBreak/>
        <w:t>hellokang</w:t>
      </w:r>
      <w:proofErr w:type="spellEnd"/>
      <w:r>
        <w:rPr>
          <w:rFonts w:hint="eastAsia"/>
        </w:rPr>
        <w:t>也修改</w:t>
      </w:r>
      <w:proofErr w:type="spellStart"/>
      <w:r>
        <w:rPr>
          <w:rFonts w:hint="eastAsia"/>
        </w:rPr>
        <w:t>index.php</w:t>
      </w:r>
      <w:proofErr w:type="spellEnd"/>
    </w:p>
    <w:p w:rsidR="008C16B3" w:rsidRDefault="008C16B3" w:rsidP="008C16B3">
      <w:pPr>
        <w:pStyle w:val="a0"/>
      </w:pPr>
      <w:r>
        <w:rPr>
          <w:noProof/>
        </w:rPr>
        <w:drawing>
          <wp:inline distT="0" distB="0" distL="0" distR="0" wp14:anchorId="098B565C" wp14:editId="1D31410D">
            <wp:extent cx="5278120" cy="331533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C1" w:rsidRDefault="001253C1" w:rsidP="008C16B3">
      <w:pPr>
        <w:pStyle w:val="a0"/>
      </w:pPr>
    </w:p>
    <w:p w:rsidR="001253C1" w:rsidRDefault="001253C1" w:rsidP="008C16B3">
      <w:pPr>
        <w:pStyle w:val="a0"/>
      </w:pPr>
      <w:r>
        <w:rPr>
          <w:rFonts w:hint="eastAsia"/>
        </w:rPr>
        <w:t>自己去提交到本地</w:t>
      </w:r>
    </w:p>
    <w:p w:rsidR="001253C1" w:rsidRDefault="005C4583" w:rsidP="008C16B3">
      <w:pPr>
        <w:pStyle w:val="a0"/>
      </w:pPr>
      <w:r>
        <w:rPr>
          <w:noProof/>
        </w:rPr>
        <w:drawing>
          <wp:inline distT="0" distB="0" distL="0" distR="0" wp14:anchorId="67B493EC" wp14:editId="42D81914">
            <wp:extent cx="5278120" cy="777240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83" w:rsidRDefault="005C4583" w:rsidP="008C16B3">
      <w:pPr>
        <w:pStyle w:val="a0"/>
      </w:pPr>
    </w:p>
    <w:p w:rsidR="005C4583" w:rsidRDefault="005C4583" w:rsidP="008C16B3">
      <w:pPr>
        <w:pStyle w:val="a0"/>
      </w:pPr>
    </w:p>
    <w:p w:rsidR="005C4583" w:rsidRDefault="005C4583" w:rsidP="005C4583">
      <w:pPr>
        <w:pStyle w:val="3"/>
      </w:pPr>
      <w:r>
        <w:rPr>
          <w:rFonts w:hint="eastAsia"/>
        </w:rPr>
        <w:t>user</w:t>
      </w:r>
      <w:r>
        <w:t>3</w:t>
      </w:r>
      <w:r>
        <w:rPr>
          <w:rFonts w:hint="eastAsia"/>
        </w:rPr>
        <w:t>先将修改推送</w:t>
      </w:r>
    </w:p>
    <w:p w:rsidR="00117BA0" w:rsidRPr="00117BA0" w:rsidRDefault="00117BA0" w:rsidP="00117BA0">
      <w:pPr>
        <w:pStyle w:val="a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默认值</w:t>
      </w:r>
      <w:r>
        <w:rPr>
          <w:rFonts w:hint="eastAsia"/>
        </w:rPr>
        <w:t>)</w:t>
      </w:r>
    </w:p>
    <w:p w:rsidR="005C4583" w:rsidRDefault="00117BA0" w:rsidP="005C4583">
      <w:pPr>
        <w:pStyle w:val="a0"/>
      </w:pPr>
      <w:r>
        <w:rPr>
          <w:noProof/>
        </w:rPr>
        <w:drawing>
          <wp:inline distT="0" distB="0" distL="0" distR="0" wp14:anchorId="086D8A5D" wp14:editId="1190DE83">
            <wp:extent cx="5278120" cy="110553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A0" w:rsidRDefault="00117BA0" w:rsidP="005C4583">
      <w:pPr>
        <w:pStyle w:val="a0"/>
      </w:pPr>
    </w:p>
    <w:p w:rsidR="00117BA0" w:rsidRDefault="00117BA0" w:rsidP="005C4583">
      <w:pPr>
        <w:pStyle w:val="a0"/>
      </w:pPr>
      <w:r>
        <w:rPr>
          <w:noProof/>
        </w:rPr>
        <w:lastRenderedPageBreak/>
        <w:drawing>
          <wp:inline distT="0" distB="0" distL="0" distR="0" wp14:anchorId="0CBD148F" wp14:editId="7A972C2F">
            <wp:extent cx="5278120" cy="1960880"/>
            <wp:effectExtent l="0" t="0" r="0" b="127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A0" w:rsidRDefault="00117BA0" w:rsidP="005C4583">
      <w:pPr>
        <w:pStyle w:val="a0"/>
      </w:pPr>
    </w:p>
    <w:p w:rsidR="00117BA0" w:rsidRDefault="00117BA0" w:rsidP="005C4583">
      <w:pPr>
        <w:pStyle w:val="a0"/>
      </w:pPr>
    </w:p>
    <w:p w:rsidR="00117BA0" w:rsidRDefault="00117BA0" w:rsidP="003C0313">
      <w:pPr>
        <w:pStyle w:val="3"/>
        <w:rPr>
          <w:rFonts w:hint="eastAsia"/>
        </w:rPr>
      </w:pPr>
      <w:proofErr w:type="spellStart"/>
      <w:r>
        <w:rPr>
          <w:rFonts w:hint="eastAsia"/>
        </w:rPr>
        <w:t>hellokang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将修改</w:t>
      </w:r>
      <w:r w:rsidR="003C0313">
        <w:rPr>
          <w:rFonts w:hint="eastAsia"/>
        </w:rPr>
        <w:t>推送</w:t>
      </w:r>
    </w:p>
    <w:p w:rsidR="003C0313" w:rsidRDefault="00AA6864" w:rsidP="003C0313">
      <w:pPr>
        <w:pStyle w:val="a0"/>
      </w:pPr>
      <w:r>
        <w:rPr>
          <w:rFonts w:hint="eastAsia"/>
        </w:rPr>
        <w:t>在拉取时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pull,</w:t>
      </w:r>
      <w:r>
        <w:t xml:space="preserve"> </w:t>
      </w:r>
      <w:r>
        <w:rPr>
          <w:rFonts w:hint="eastAsia"/>
        </w:rPr>
        <w:t>需要合并</w:t>
      </w:r>
      <w:proofErr w:type="gramStart"/>
      <w:r>
        <w:rPr>
          <w:rFonts w:hint="eastAsia"/>
        </w:rPr>
        <w:t>远程与</w:t>
      </w:r>
      <w:proofErr w:type="gramEnd"/>
      <w:r>
        <w:rPr>
          <w:rFonts w:hint="eastAsia"/>
        </w:rPr>
        <w:t>本地代码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由于编辑了一个文件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到时自动合并失败</w:t>
      </w:r>
      <w:r>
        <w:rPr>
          <w:rFonts w:hint="eastAsia"/>
        </w:rPr>
        <w:t>:</w:t>
      </w:r>
    </w:p>
    <w:p w:rsidR="00AA6864" w:rsidRDefault="006E7CF3" w:rsidP="003C0313">
      <w:pPr>
        <w:pStyle w:val="a0"/>
      </w:pPr>
      <w:r>
        <w:rPr>
          <w:noProof/>
        </w:rPr>
        <w:drawing>
          <wp:inline distT="0" distB="0" distL="0" distR="0" wp14:anchorId="0449FC5E" wp14:editId="71FBA532">
            <wp:extent cx="5278120" cy="18288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3" w:rsidRDefault="006E7CF3" w:rsidP="003C0313">
      <w:pPr>
        <w:pStyle w:val="a0"/>
      </w:pPr>
    </w:p>
    <w:p w:rsidR="006E7CF3" w:rsidRDefault="006E7CF3" w:rsidP="003C0313">
      <w:pPr>
        <w:pStyle w:val="a0"/>
      </w:pPr>
    </w:p>
    <w:p w:rsidR="006E7CF3" w:rsidRDefault="006E7CF3" w:rsidP="006E7CF3">
      <w:pPr>
        <w:pStyle w:val="3"/>
      </w:pPr>
      <w:r>
        <w:rPr>
          <w:rFonts w:hint="eastAsia"/>
        </w:rPr>
        <w:t>手动解决冲突</w:t>
      </w:r>
    </w:p>
    <w:p w:rsidR="006E7CF3" w:rsidRDefault="006E7CF3" w:rsidP="006E7CF3">
      <w:pPr>
        <w:pStyle w:val="a0"/>
      </w:pPr>
      <w:r>
        <w:rPr>
          <w:rFonts w:hint="eastAsia"/>
        </w:rPr>
        <w:t>手动编辑冲突的文件</w:t>
      </w:r>
    </w:p>
    <w:p w:rsidR="006E7CF3" w:rsidRDefault="00C4076B" w:rsidP="006E7CF3">
      <w:pPr>
        <w:pStyle w:val="a0"/>
      </w:pPr>
      <w:r>
        <w:rPr>
          <w:noProof/>
        </w:rPr>
        <w:lastRenderedPageBreak/>
        <w:drawing>
          <wp:inline distT="0" distB="0" distL="0" distR="0" wp14:anchorId="43FCFB57" wp14:editId="4C037139">
            <wp:extent cx="5278120" cy="343281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7A" w:rsidRDefault="0018017A" w:rsidP="006E7CF3">
      <w:pPr>
        <w:pStyle w:val="a0"/>
      </w:pPr>
    </w:p>
    <w:p w:rsidR="0018017A" w:rsidRDefault="0018017A" w:rsidP="006E7CF3">
      <w:pPr>
        <w:pStyle w:val="a0"/>
      </w:pPr>
      <w:r>
        <w:rPr>
          <w:rFonts w:hint="eastAsia"/>
        </w:rPr>
        <w:t>两个作者要协商解决</w:t>
      </w:r>
      <w:r>
        <w:rPr>
          <w:rFonts w:hint="eastAsia"/>
        </w:rPr>
        <w:t>:</w:t>
      </w:r>
    </w:p>
    <w:p w:rsidR="0018017A" w:rsidRDefault="007723FA" w:rsidP="006E7CF3">
      <w:pPr>
        <w:pStyle w:val="a0"/>
      </w:pPr>
      <w:r>
        <w:rPr>
          <w:noProof/>
        </w:rPr>
        <w:drawing>
          <wp:inline distT="0" distB="0" distL="0" distR="0" wp14:anchorId="745172EC" wp14:editId="12C86512">
            <wp:extent cx="5278120" cy="331533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FA" w:rsidRDefault="007723FA" w:rsidP="006E7CF3">
      <w:pPr>
        <w:pStyle w:val="a0"/>
      </w:pPr>
    </w:p>
    <w:p w:rsidR="007723FA" w:rsidRDefault="007723FA" w:rsidP="006E7CF3">
      <w:pPr>
        <w:pStyle w:val="a0"/>
      </w:pPr>
      <w:r>
        <w:rPr>
          <w:rFonts w:hint="eastAsia"/>
        </w:rPr>
        <w:t>相当于又做了修改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需要重写提交</w:t>
      </w:r>
    </w:p>
    <w:p w:rsidR="007723FA" w:rsidRDefault="002C01E1" w:rsidP="006E7CF3">
      <w:pPr>
        <w:pStyle w:val="a0"/>
      </w:pPr>
      <w:r>
        <w:rPr>
          <w:noProof/>
        </w:rPr>
        <w:lastRenderedPageBreak/>
        <w:drawing>
          <wp:inline distT="0" distB="0" distL="0" distR="0" wp14:anchorId="4E17FA93" wp14:editId="7025C5BA">
            <wp:extent cx="5278120" cy="647065"/>
            <wp:effectExtent l="0" t="0" r="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1" w:rsidRDefault="002C01E1" w:rsidP="006E7CF3">
      <w:pPr>
        <w:pStyle w:val="a0"/>
      </w:pPr>
    </w:p>
    <w:p w:rsidR="002C01E1" w:rsidRDefault="002C01E1" w:rsidP="006E7CF3">
      <w:pPr>
        <w:pStyle w:val="a0"/>
      </w:pPr>
      <w:r>
        <w:rPr>
          <w:rFonts w:hint="eastAsia"/>
        </w:rPr>
        <w:t>推送到远程</w:t>
      </w:r>
      <w:r>
        <w:rPr>
          <w:rFonts w:hint="eastAsia"/>
        </w:rPr>
        <w:t>:</w:t>
      </w:r>
    </w:p>
    <w:p w:rsidR="002C01E1" w:rsidRDefault="002448C5" w:rsidP="006E7CF3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697F986D" wp14:editId="3ABBEC8C">
            <wp:extent cx="5278120" cy="1882775"/>
            <wp:effectExtent l="0" t="0" r="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6B" w:rsidRDefault="00C4076B" w:rsidP="006E7CF3">
      <w:pPr>
        <w:pStyle w:val="a0"/>
      </w:pPr>
    </w:p>
    <w:p w:rsidR="00C4076B" w:rsidRDefault="00C4076B" w:rsidP="006E7CF3">
      <w:pPr>
        <w:pStyle w:val="a0"/>
      </w:pPr>
    </w:p>
    <w:p w:rsidR="00791804" w:rsidRDefault="00791804" w:rsidP="006E7CF3">
      <w:pPr>
        <w:pStyle w:val="a0"/>
      </w:pPr>
    </w:p>
    <w:p w:rsidR="00791804" w:rsidRDefault="00791804" w:rsidP="00791804">
      <w:pPr>
        <w:pStyle w:val="1"/>
      </w:pPr>
      <w:r>
        <w:rPr>
          <w:rFonts w:hint="eastAsia"/>
        </w:rPr>
        <w:lastRenderedPageBreak/>
        <w:t>分支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branch</w:t>
      </w:r>
    </w:p>
    <w:p w:rsidR="004A6E78" w:rsidRDefault="004A6E78" w:rsidP="004A6E78">
      <w:r>
        <w:rPr>
          <w:rFonts w:hint="eastAsia"/>
        </w:rPr>
        <w:t>master,</w:t>
      </w:r>
      <w:r>
        <w:t xml:space="preserve"> </w:t>
      </w:r>
      <w:r>
        <w:rPr>
          <w:rFonts w:hint="eastAsia"/>
        </w:rPr>
        <w:t>就是默认的分支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称之为主分支</w:t>
      </w:r>
      <w:r>
        <w:rPr>
          <w:rFonts w:hint="eastAsia"/>
        </w:rPr>
        <w:t>!</w:t>
      </w:r>
    </w:p>
    <w:p w:rsidR="004B6FC0" w:rsidRDefault="004B6FC0" w:rsidP="004A6E78">
      <w:r>
        <w:rPr>
          <w:rFonts w:hint="eastAsia"/>
        </w:rPr>
        <w:t>当版本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好之后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默认处在</w:t>
      </w:r>
      <w:r>
        <w:rPr>
          <w:rFonts w:hint="eastAsia"/>
        </w:rPr>
        <w:t>master</w:t>
      </w:r>
      <w:r>
        <w:rPr>
          <w:rFonts w:hint="eastAsia"/>
        </w:rPr>
        <w:t>分支上</w:t>
      </w:r>
      <w:r>
        <w:rPr>
          <w:rFonts w:hint="eastAsia"/>
        </w:rPr>
        <w:t>!</w:t>
      </w:r>
    </w:p>
    <w:p w:rsidR="004B6FC0" w:rsidRDefault="004B6FC0" w:rsidP="004A6E78"/>
    <w:p w:rsidR="005A6984" w:rsidRDefault="005A6984" w:rsidP="004A6E78">
      <w:r>
        <w:rPr>
          <w:rFonts w:hint="eastAsia"/>
        </w:rPr>
        <w:t>允许增加额外的分支的</w:t>
      </w:r>
      <w:r>
        <w:rPr>
          <w:rFonts w:hint="eastAsia"/>
        </w:rPr>
        <w:t>!</w:t>
      </w:r>
    </w:p>
    <w:p w:rsidR="005A6984" w:rsidRDefault="005A6984" w:rsidP="004A6E78">
      <w:r>
        <w:rPr>
          <w:rFonts w:hint="eastAsia"/>
        </w:rPr>
        <w:t>项目至少有</w:t>
      </w:r>
      <w:r>
        <w:rPr>
          <w:rFonts w:hint="eastAsia"/>
        </w:rPr>
        <w:t>2</w:t>
      </w:r>
      <w:r>
        <w:rPr>
          <w:rFonts w:hint="eastAsia"/>
        </w:rPr>
        <w:t>到三个分支</w:t>
      </w:r>
      <w:r>
        <w:rPr>
          <w:rFonts w:hint="eastAsia"/>
        </w:rPr>
        <w:t>:</w:t>
      </w:r>
    </w:p>
    <w:p w:rsidR="005A6984" w:rsidRDefault="005A6984" w:rsidP="004A6E78">
      <w:r>
        <w:t>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master,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用于发布的代码</w:t>
      </w:r>
      <w:r>
        <w:rPr>
          <w:rFonts w:hint="eastAsia"/>
        </w:rPr>
        <w:t>.</w:t>
      </w:r>
    </w:p>
    <w:p w:rsidR="005A6984" w:rsidRDefault="005A6984" w:rsidP="004A6E78">
      <w:r>
        <w:t>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dev,</w:t>
      </w:r>
      <w:r>
        <w:t xml:space="preserve"> </w:t>
      </w:r>
      <w:r>
        <w:rPr>
          <w:rFonts w:hint="eastAsia"/>
        </w:rPr>
        <w:t>开发分支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当前处在开发阶段的分支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应该主要的工作分支</w:t>
      </w:r>
      <w:r>
        <w:rPr>
          <w:rFonts w:hint="eastAsia"/>
        </w:rPr>
        <w:t>.</w:t>
      </w:r>
    </w:p>
    <w:p w:rsidR="005A6984" w:rsidRDefault="005A6984" w:rsidP="004A6E78">
      <w:r>
        <w:t>3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bug,</w:t>
      </w:r>
      <w:r>
        <w:t xml:space="preserve"> </w:t>
      </w:r>
      <w:r>
        <w:rPr>
          <w:rFonts w:hint="eastAsia"/>
        </w:rPr>
        <w:t>解决临时出现的问题</w:t>
      </w:r>
      <w:r>
        <w:rPr>
          <w:rFonts w:hint="eastAsia"/>
        </w:rPr>
        <w:t>.</w:t>
      </w:r>
    </w:p>
    <w:p w:rsidR="005A6984" w:rsidRDefault="005A6984" w:rsidP="004A6E78"/>
    <w:p w:rsidR="005F2957" w:rsidRDefault="005F2957" w:rsidP="004A6E78">
      <w:r>
        <w:object w:dxaOrig="6976" w:dyaOrig="9765">
          <v:shape id="_x0000_i1038" type="#_x0000_t75" style="width:348.7pt;height:488.4pt" o:ole="">
            <v:imagedata r:id="rId130" o:title=""/>
          </v:shape>
          <o:OLEObject Type="Embed" ProgID="Visio.Drawing.15" ShapeID="_x0000_i1038" DrawAspect="Content" ObjectID="_1542552101" r:id="rId131"/>
        </w:object>
      </w:r>
    </w:p>
    <w:p w:rsidR="005F2957" w:rsidRDefault="005F2957" w:rsidP="004A6E78"/>
    <w:p w:rsidR="005F2957" w:rsidRDefault="005F2957" w:rsidP="005F2957">
      <w:pPr>
        <w:pStyle w:val="2"/>
      </w:pPr>
      <w:r>
        <w:rPr>
          <w:rFonts w:hint="eastAsia"/>
        </w:rPr>
        <w:t>查看分支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branch</w:t>
      </w:r>
    </w:p>
    <w:p w:rsidR="005F2957" w:rsidRDefault="005F2957" w:rsidP="005F2957">
      <w:pPr>
        <w:pStyle w:val="a0"/>
      </w:pPr>
      <w:r>
        <w:rPr>
          <w:noProof/>
        </w:rPr>
        <w:drawing>
          <wp:inline distT="0" distB="0" distL="0" distR="0" wp14:anchorId="0DBCC29F" wp14:editId="10D1407C">
            <wp:extent cx="5278120" cy="665480"/>
            <wp:effectExtent l="0" t="0" r="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57" w:rsidRDefault="005F2957" w:rsidP="005F2957">
      <w:pPr>
        <w:pStyle w:val="a0"/>
      </w:pPr>
    </w:p>
    <w:p w:rsidR="005F2957" w:rsidRDefault="005F2957" w:rsidP="005F2957">
      <w:pPr>
        <w:pStyle w:val="a0"/>
      </w:pPr>
      <w:r>
        <w:rPr>
          <w:rFonts w:hint="eastAsia"/>
        </w:rPr>
        <w:t>分支列表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表示当前的分支</w:t>
      </w:r>
      <w:r>
        <w:rPr>
          <w:rFonts w:hint="eastAsia"/>
        </w:rPr>
        <w:t>!</w:t>
      </w:r>
    </w:p>
    <w:p w:rsidR="005F2957" w:rsidRDefault="00FD4395" w:rsidP="00FD4395">
      <w:pPr>
        <w:pStyle w:val="2"/>
      </w:pPr>
      <w:r>
        <w:rPr>
          <w:rFonts w:hint="eastAsia"/>
        </w:rPr>
        <w:lastRenderedPageBreak/>
        <w:t>添加分支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</w:t>
      </w:r>
    </w:p>
    <w:p w:rsidR="00FD4395" w:rsidRPr="00FD4395" w:rsidRDefault="00FD4395" w:rsidP="00FD4395">
      <w:pPr>
        <w:pStyle w:val="a0"/>
        <w:rPr>
          <w:rFonts w:hint="eastAsia"/>
        </w:rPr>
      </w:pPr>
      <w:r>
        <w:rPr>
          <w:rFonts w:ascii="Consolas" w:hAnsi="Consolas" w:cs="Consolas"/>
          <w:kern w:val="0"/>
          <w:sz w:val="30"/>
          <w:szCs w:val="30"/>
        </w:rPr>
        <w:t xml:space="preserve">bug#9527 </w:t>
      </w:r>
      <w:r>
        <w:rPr>
          <w:rFonts w:ascii="Consolas" w:hAnsi="Consolas" w:cs="Consolas" w:hint="eastAsia"/>
          <w:kern w:val="0"/>
          <w:sz w:val="30"/>
          <w:szCs w:val="30"/>
        </w:rPr>
        <w:t>分支名</w:t>
      </w:r>
    </w:p>
    <w:p w:rsidR="00FD4395" w:rsidRDefault="00FD4395" w:rsidP="005F2957">
      <w:pPr>
        <w:pStyle w:val="a0"/>
      </w:pPr>
      <w:r>
        <w:rPr>
          <w:noProof/>
        </w:rPr>
        <w:drawing>
          <wp:inline distT="0" distB="0" distL="0" distR="0" wp14:anchorId="6F6A5381" wp14:editId="417BA1EF">
            <wp:extent cx="4762500" cy="6572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60" w:rsidRDefault="00EC6B60" w:rsidP="005F2957">
      <w:pPr>
        <w:pStyle w:val="a0"/>
      </w:pPr>
    </w:p>
    <w:p w:rsidR="00EC6B60" w:rsidRDefault="00EC6B60" w:rsidP="005F2957">
      <w:pPr>
        <w:pStyle w:val="a0"/>
      </w:pPr>
      <w:r>
        <w:rPr>
          <w:noProof/>
        </w:rPr>
        <w:drawing>
          <wp:inline distT="0" distB="0" distL="0" distR="0" wp14:anchorId="3854226A" wp14:editId="42C9BAC5">
            <wp:extent cx="5278120" cy="755015"/>
            <wp:effectExtent l="0" t="0" r="0" b="698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60" w:rsidRDefault="00EC6B60" w:rsidP="005F2957">
      <w:pPr>
        <w:pStyle w:val="a0"/>
      </w:pPr>
    </w:p>
    <w:p w:rsidR="00EC6B60" w:rsidRDefault="00EC6B60" w:rsidP="00EC6B60">
      <w:pPr>
        <w:pStyle w:val="2"/>
      </w:pPr>
      <w:r>
        <w:rPr>
          <w:rFonts w:hint="eastAsia"/>
        </w:rPr>
        <w:t>切换分支</w:t>
      </w:r>
      <w:r>
        <w:rPr>
          <w:rFonts w:hint="eastAsia"/>
        </w:rPr>
        <w:t>,</w:t>
      </w:r>
      <w:r>
        <w:t xml:space="preserve"> </w:t>
      </w:r>
      <w:proofErr w:type="spellStart"/>
      <w:r>
        <w:t>git</w:t>
      </w:r>
      <w:proofErr w:type="spellEnd"/>
      <w:r>
        <w:t xml:space="preserve"> checkout </w:t>
      </w:r>
      <w:r>
        <w:rPr>
          <w:rFonts w:hint="eastAsia"/>
        </w:rPr>
        <w:t>分支名</w:t>
      </w:r>
    </w:p>
    <w:p w:rsidR="00EC6B60" w:rsidRDefault="00AD0F70" w:rsidP="00EC6B60">
      <w:pPr>
        <w:pStyle w:val="a0"/>
      </w:pPr>
      <w:r>
        <w:rPr>
          <w:noProof/>
        </w:rPr>
        <w:drawing>
          <wp:inline distT="0" distB="0" distL="0" distR="0" wp14:anchorId="2DF22917" wp14:editId="608C0A7F">
            <wp:extent cx="5278120" cy="1141095"/>
            <wp:effectExtent l="0" t="0" r="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64" w:rsidRDefault="00621464" w:rsidP="00EC6B60">
      <w:pPr>
        <w:pStyle w:val="a0"/>
      </w:pPr>
    </w:p>
    <w:p w:rsidR="00621464" w:rsidRDefault="00621464" w:rsidP="00EC6B60">
      <w:pPr>
        <w:pStyle w:val="a0"/>
      </w:pPr>
    </w:p>
    <w:p w:rsidR="00621464" w:rsidRDefault="00621464" w:rsidP="00621464">
      <w:pPr>
        <w:pStyle w:val="2"/>
      </w:pPr>
      <w:r>
        <w:rPr>
          <w:rFonts w:hint="eastAsia"/>
        </w:rPr>
        <w:lastRenderedPageBreak/>
        <w:t>继续在分支上开发</w:t>
      </w:r>
    </w:p>
    <w:p w:rsidR="00621464" w:rsidRDefault="00E57F35" w:rsidP="00621464">
      <w:pPr>
        <w:pStyle w:val="a0"/>
      </w:pPr>
      <w:r>
        <w:rPr>
          <w:noProof/>
        </w:rPr>
        <w:drawing>
          <wp:inline distT="0" distB="0" distL="0" distR="0" wp14:anchorId="13CF67C7" wp14:editId="472F405E">
            <wp:extent cx="5278120" cy="35286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5" w:rsidRDefault="00E57F35" w:rsidP="00621464">
      <w:pPr>
        <w:pStyle w:val="a0"/>
      </w:pPr>
    </w:p>
    <w:p w:rsidR="00E57F35" w:rsidRDefault="00E57F35" w:rsidP="00E57F35">
      <w:pPr>
        <w:pStyle w:val="2"/>
      </w:pPr>
      <w:r>
        <w:rPr>
          <w:rFonts w:hint="eastAsia"/>
        </w:rPr>
        <w:t>分支上提交</w:t>
      </w:r>
    </w:p>
    <w:p w:rsidR="00E57F35" w:rsidRDefault="00EB23D1" w:rsidP="00E57F35">
      <w:pPr>
        <w:pStyle w:val="a0"/>
      </w:pPr>
      <w:r>
        <w:rPr>
          <w:noProof/>
        </w:rPr>
        <w:drawing>
          <wp:inline distT="0" distB="0" distL="0" distR="0" wp14:anchorId="0337EA07" wp14:editId="496EEBEF">
            <wp:extent cx="5278120" cy="72707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D1" w:rsidRDefault="00EB23D1" w:rsidP="00E57F35">
      <w:pPr>
        <w:pStyle w:val="a0"/>
      </w:pPr>
    </w:p>
    <w:p w:rsidR="00EB23D1" w:rsidRDefault="00EB23D1" w:rsidP="00EB23D1">
      <w:pPr>
        <w:pStyle w:val="2"/>
      </w:pPr>
      <w:r>
        <w:rPr>
          <w:rFonts w:hint="eastAsia"/>
        </w:rPr>
        <w:t>合并分支</w:t>
      </w:r>
    </w:p>
    <w:p w:rsidR="00EB23D1" w:rsidRDefault="00ED157C" w:rsidP="00EB23D1">
      <w:pPr>
        <w:pStyle w:val="a0"/>
      </w:pPr>
      <w:r>
        <w:rPr>
          <w:rFonts w:hint="eastAsia"/>
        </w:rPr>
        <w:t>切换会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合并的目标分支</w:t>
      </w:r>
    </w:p>
    <w:p w:rsidR="00ED157C" w:rsidRDefault="00ED157C" w:rsidP="00EB23D1">
      <w:pPr>
        <w:pStyle w:val="a0"/>
      </w:pPr>
      <w:r>
        <w:rPr>
          <w:rFonts w:hint="eastAsia"/>
        </w:rPr>
        <w:t>将某个分支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合并到当前分支</w:t>
      </w:r>
      <w:r>
        <w:rPr>
          <w:rFonts w:hint="eastAsia"/>
        </w:rPr>
        <w:t>.</w:t>
      </w:r>
    </w:p>
    <w:p w:rsidR="00ED157C" w:rsidRDefault="00ED157C" w:rsidP="00EB23D1">
      <w:pPr>
        <w:pStyle w:val="a0"/>
      </w:pPr>
      <w:r>
        <w:rPr>
          <w:rFonts w:hint="eastAsia"/>
        </w:rPr>
        <w:t>例如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bug#</w:t>
      </w:r>
      <w:r>
        <w:rPr>
          <w:rFonts w:hint="eastAsia"/>
        </w:rPr>
        <w:t>分支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master</w:t>
      </w:r>
    </w:p>
    <w:p w:rsidR="00ED157C" w:rsidRDefault="00ED157C" w:rsidP="00EB23D1">
      <w:pPr>
        <w:pStyle w:val="a0"/>
      </w:pPr>
      <w:r>
        <w:rPr>
          <w:rFonts w:hint="eastAsia"/>
        </w:rPr>
        <w:t>切换到</w:t>
      </w:r>
      <w:r>
        <w:rPr>
          <w:rFonts w:hint="eastAsia"/>
        </w:rPr>
        <w:t>master</w:t>
      </w:r>
    </w:p>
    <w:p w:rsidR="00ED157C" w:rsidRDefault="00ED157C" w:rsidP="00EB23D1">
      <w:pPr>
        <w:pStyle w:val="a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分支名</w:t>
      </w:r>
    </w:p>
    <w:p w:rsidR="00ED157C" w:rsidRDefault="00ED157C" w:rsidP="00EB23D1">
      <w:pPr>
        <w:pStyle w:val="a0"/>
      </w:pPr>
      <w:r>
        <w:rPr>
          <w:noProof/>
        </w:rPr>
        <w:lastRenderedPageBreak/>
        <w:drawing>
          <wp:inline distT="0" distB="0" distL="0" distR="0" wp14:anchorId="76057AA7" wp14:editId="7730528B">
            <wp:extent cx="5278120" cy="191452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EF" w:rsidRDefault="008D25EF" w:rsidP="00EB23D1">
      <w:pPr>
        <w:pStyle w:val="a0"/>
      </w:pPr>
      <w:r>
        <w:rPr>
          <w:noProof/>
        </w:rPr>
        <w:drawing>
          <wp:inline distT="0" distB="0" distL="0" distR="0" wp14:anchorId="680AC0C6" wp14:editId="495256E6">
            <wp:extent cx="5278120" cy="1311275"/>
            <wp:effectExtent l="0" t="0" r="0" b="317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EF" w:rsidRDefault="008D25EF" w:rsidP="00EB23D1">
      <w:pPr>
        <w:pStyle w:val="a0"/>
      </w:pPr>
    </w:p>
    <w:p w:rsidR="008D25EF" w:rsidRDefault="008D25EF" w:rsidP="00EB23D1">
      <w:pPr>
        <w:pStyle w:val="a0"/>
      </w:pPr>
      <w:r>
        <w:rPr>
          <w:rFonts w:hint="eastAsia"/>
        </w:rPr>
        <w:t>合并完毕后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分支没有消失的</w:t>
      </w:r>
    </w:p>
    <w:p w:rsidR="008D25EF" w:rsidRDefault="007A4B9F" w:rsidP="00EB23D1">
      <w:pPr>
        <w:pStyle w:val="a0"/>
      </w:pPr>
      <w:r>
        <w:rPr>
          <w:noProof/>
        </w:rPr>
        <w:drawing>
          <wp:inline distT="0" distB="0" distL="0" distR="0" wp14:anchorId="10116450" wp14:editId="083950B2">
            <wp:extent cx="5278120" cy="8039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9F" w:rsidRDefault="007A4B9F" w:rsidP="00EB23D1">
      <w:pPr>
        <w:pStyle w:val="a0"/>
      </w:pPr>
    </w:p>
    <w:p w:rsidR="007A4B9F" w:rsidRDefault="007A4B9F" w:rsidP="007A4B9F">
      <w:pPr>
        <w:pStyle w:val="2"/>
      </w:pPr>
      <w:r>
        <w:rPr>
          <w:rFonts w:hint="eastAsia"/>
        </w:rPr>
        <w:t>删除分支</w:t>
      </w:r>
      <w:r w:rsidR="00A23599">
        <w:rPr>
          <w:rFonts w:hint="eastAsia"/>
        </w:rPr>
        <w:t xml:space="preserve"> </w:t>
      </w:r>
      <w:proofErr w:type="spellStart"/>
      <w:r w:rsidR="00A23599">
        <w:rPr>
          <w:rFonts w:hint="eastAsia"/>
        </w:rPr>
        <w:t>git</w:t>
      </w:r>
      <w:proofErr w:type="spellEnd"/>
      <w:r w:rsidR="00A23599">
        <w:t xml:space="preserve"> </w:t>
      </w:r>
      <w:r w:rsidR="00A23599">
        <w:rPr>
          <w:rFonts w:hint="eastAsia"/>
        </w:rPr>
        <w:t>branch</w:t>
      </w:r>
      <w:r w:rsidR="00A23599">
        <w:t xml:space="preserve"> –</w:t>
      </w:r>
      <w:r w:rsidR="00A23599">
        <w:rPr>
          <w:rFonts w:hint="eastAsia"/>
        </w:rPr>
        <w:t>d</w:t>
      </w:r>
      <w:r w:rsidR="00A23599">
        <w:t xml:space="preserve"> </w:t>
      </w:r>
      <w:r w:rsidR="00A23599">
        <w:rPr>
          <w:rFonts w:hint="eastAsia"/>
        </w:rPr>
        <w:t>分支</w:t>
      </w:r>
      <w:bookmarkStart w:id="0" w:name="_GoBack"/>
      <w:bookmarkEnd w:id="0"/>
    </w:p>
    <w:p w:rsidR="007A4B9F" w:rsidRPr="007A4B9F" w:rsidRDefault="00A23599" w:rsidP="007A4B9F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47F1A300" wp14:editId="32427469">
            <wp:extent cx="5278120" cy="1497330"/>
            <wp:effectExtent l="0" t="0" r="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B9F" w:rsidRPr="007A4B9F" w:rsidSect="005F7D91">
      <w:footerReference w:type="default" r:id="rId142"/>
      <w:pgSz w:w="11906" w:h="16838"/>
      <w:pgMar w:top="1416" w:right="1797" w:bottom="1440" w:left="1797" w:header="935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147" w:rsidRDefault="00784147">
      <w:pPr>
        <w:ind w:firstLine="480"/>
      </w:pPr>
      <w:r>
        <w:separator/>
      </w:r>
    </w:p>
  </w:endnote>
  <w:endnote w:type="continuationSeparator" w:id="0">
    <w:p w:rsidR="00784147" w:rsidRDefault="0078414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Microsoft YaHei U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395" w:rsidRPr="007774BE" w:rsidRDefault="00FD4395" w:rsidP="00531B28">
    <w:pPr>
      <w:pStyle w:val="a7"/>
      <w:pBdr>
        <w:top w:val="single" w:sz="6" w:space="1" w:color="auto"/>
      </w:pBdr>
      <w:rPr>
        <w:kern w:val="0"/>
      </w:rPr>
    </w:pPr>
    <w:r>
      <w:rPr>
        <w:rFonts w:hint="eastAsia"/>
        <w:noProof/>
        <w:kern w:val="0"/>
      </w:rPr>
      <w:drawing>
        <wp:inline distT="0" distB="0" distL="0" distR="0" wp14:anchorId="18D22B86" wp14:editId="51DC6A00">
          <wp:extent cx="314325" cy="31432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ta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1901" cy="3219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kern w:val="0"/>
        <w:lang w:val="zh-CN"/>
      </w:rPr>
      <w:t xml:space="preserve">                                                                          </w:t>
    </w:r>
    <w:r w:rsidRPr="00531B28">
      <w:rPr>
        <w:kern w:val="0"/>
        <w:lang w:val="zh-CN"/>
      </w:rPr>
      <w:t xml:space="preserve">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PAGE  \* Arabic  \* MERGEFORMAT</w:instrText>
    </w:r>
    <w:r w:rsidRPr="00531B28">
      <w:rPr>
        <w:b/>
        <w:bCs/>
        <w:kern w:val="0"/>
      </w:rPr>
      <w:fldChar w:fldCharType="separate"/>
    </w:r>
    <w:r w:rsidR="00A23599" w:rsidRPr="00A23599">
      <w:rPr>
        <w:b/>
        <w:bCs/>
        <w:noProof/>
        <w:kern w:val="0"/>
        <w:lang w:val="zh-CN"/>
      </w:rPr>
      <w:t>57</w:t>
    </w:r>
    <w:r w:rsidRPr="00531B28">
      <w:rPr>
        <w:b/>
        <w:bCs/>
        <w:kern w:val="0"/>
      </w:rPr>
      <w:fldChar w:fldCharType="end"/>
    </w:r>
    <w:r w:rsidRPr="00531B28">
      <w:rPr>
        <w:kern w:val="0"/>
        <w:lang w:val="zh-CN"/>
      </w:rPr>
      <w:t xml:space="preserve"> /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NUMPAGES  \* Arabic  \* MERGEFORMAT</w:instrText>
    </w:r>
    <w:r w:rsidRPr="00531B28">
      <w:rPr>
        <w:b/>
        <w:bCs/>
        <w:kern w:val="0"/>
      </w:rPr>
      <w:fldChar w:fldCharType="separate"/>
    </w:r>
    <w:r w:rsidR="00A23599" w:rsidRPr="00A23599">
      <w:rPr>
        <w:b/>
        <w:bCs/>
        <w:noProof/>
        <w:kern w:val="0"/>
        <w:lang w:val="zh-CN"/>
      </w:rPr>
      <w:t>58</w:t>
    </w:r>
    <w:r w:rsidRPr="00531B28">
      <w:rPr>
        <w:b/>
        <w:bCs/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147" w:rsidRDefault="00784147">
      <w:pPr>
        <w:ind w:firstLine="480"/>
      </w:pPr>
      <w:r>
        <w:separator/>
      </w:r>
    </w:p>
  </w:footnote>
  <w:footnote w:type="continuationSeparator" w:id="0">
    <w:p w:rsidR="00784147" w:rsidRDefault="00784147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20AC92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418675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EF0885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AFCA4F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FFAC12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F2894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0908E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A98F63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A22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560F6B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100E3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1" w15:restartNumberingAfterBreak="0">
    <w:nsid w:val="3F4E5FDD"/>
    <w:multiLevelType w:val="multilevel"/>
    <w:tmpl w:val="27F8A36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cs="Arial" w:hint="default"/>
        <w:b/>
        <w:i w:val="0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76"/>
        </w:tabs>
        <w:ind w:left="576" w:hanging="576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6E976F7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91F"/>
    <w:rsid w:val="00015F49"/>
    <w:rsid w:val="000407F2"/>
    <w:rsid w:val="00042449"/>
    <w:rsid w:val="00045779"/>
    <w:rsid w:val="00052090"/>
    <w:rsid w:val="00057D18"/>
    <w:rsid w:val="0006263D"/>
    <w:rsid w:val="0006547F"/>
    <w:rsid w:val="00065CB0"/>
    <w:rsid w:val="00076A8C"/>
    <w:rsid w:val="00094F8A"/>
    <w:rsid w:val="000D002F"/>
    <w:rsid w:val="000D0409"/>
    <w:rsid w:val="000E3B31"/>
    <w:rsid w:val="00117389"/>
    <w:rsid w:val="00117BA0"/>
    <w:rsid w:val="00123496"/>
    <w:rsid w:val="001253C1"/>
    <w:rsid w:val="00130D97"/>
    <w:rsid w:val="001368B4"/>
    <w:rsid w:val="00137524"/>
    <w:rsid w:val="0015667D"/>
    <w:rsid w:val="0018017A"/>
    <w:rsid w:val="001A5609"/>
    <w:rsid w:val="001B3C7E"/>
    <w:rsid w:val="001B3F6D"/>
    <w:rsid w:val="001F1C75"/>
    <w:rsid w:val="001F64B1"/>
    <w:rsid w:val="002121CD"/>
    <w:rsid w:val="002448C5"/>
    <w:rsid w:val="002533B5"/>
    <w:rsid w:val="00270475"/>
    <w:rsid w:val="00280AC1"/>
    <w:rsid w:val="0028363E"/>
    <w:rsid w:val="00283F38"/>
    <w:rsid w:val="002916A5"/>
    <w:rsid w:val="002A0883"/>
    <w:rsid w:val="002A0D70"/>
    <w:rsid w:val="002B27A6"/>
    <w:rsid w:val="002B4DD2"/>
    <w:rsid w:val="002C01E1"/>
    <w:rsid w:val="002C3069"/>
    <w:rsid w:val="002C6AB6"/>
    <w:rsid w:val="002E0C44"/>
    <w:rsid w:val="002E3EAD"/>
    <w:rsid w:val="002F00D0"/>
    <w:rsid w:val="002F08B6"/>
    <w:rsid w:val="002F6F77"/>
    <w:rsid w:val="00302DA8"/>
    <w:rsid w:val="00311D5D"/>
    <w:rsid w:val="00321E76"/>
    <w:rsid w:val="00335DD7"/>
    <w:rsid w:val="00350919"/>
    <w:rsid w:val="003607CF"/>
    <w:rsid w:val="00370281"/>
    <w:rsid w:val="003711D6"/>
    <w:rsid w:val="0039092D"/>
    <w:rsid w:val="00390FA1"/>
    <w:rsid w:val="00397CEB"/>
    <w:rsid w:val="003A3947"/>
    <w:rsid w:val="003B23AC"/>
    <w:rsid w:val="003C0313"/>
    <w:rsid w:val="003C610E"/>
    <w:rsid w:val="003E6774"/>
    <w:rsid w:val="003E7241"/>
    <w:rsid w:val="003F56EA"/>
    <w:rsid w:val="00430B77"/>
    <w:rsid w:val="0044097B"/>
    <w:rsid w:val="00447469"/>
    <w:rsid w:val="0044791F"/>
    <w:rsid w:val="00451DB8"/>
    <w:rsid w:val="004670B3"/>
    <w:rsid w:val="00481FD1"/>
    <w:rsid w:val="004A15FB"/>
    <w:rsid w:val="004A4B7C"/>
    <w:rsid w:val="004A6E78"/>
    <w:rsid w:val="004B39EA"/>
    <w:rsid w:val="004B6FC0"/>
    <w:rsid w:val="004C045D"/>
    <w:rsid w:val="004C13A5"/>
    <w:rsid w:val="004C6B12"/>
    <w:rsid w:val="004D2944"/>
    <w:rsid w:val="004F550A"/>
    <w:rsid w:val="0050646A"/>
    <w:rsid w:val="00512A5A"/>
    <w:rsid w:val="0051496D"/>
    <w:rsid w:val="00531B28"/>
    <w:rsid w:val="00562FE7"/>
    <w:rsid w:val="0056370A"/>
    <w:rsid w:val="0059392D"/>
    <w:rsid w:val="005A2C6A"/>
    <w:rsid w:val="005A6984"/>
    <w:rsid w:val="005B228C"/>
    <w:rsid w:val="005B26FE"/>
    <w:rsid w:val="005C4583"/>
    <w:rsid w:val="005E039A"/>
    <w:rsid w:val="005F12C6"/>
    <w:rsid w:val="005F2957"/>
    <w:rsid w:val="005F6A08"/>
    <w:rsid w:val="005F7D91"/>
    <w:rsid w:val="006069F8"/>
    <w:rsid w:val="00614D8D"/>
    <w:rsid w:val="00621464"/>
    <w:rsid w:val="00625E9E"/>
    <w:rsid w:val="00633D7F"/>
    <w:rsid w:val="00635271"/>
    <w:rsid w:val="0063725A"/>
    <w:rsid w:val="0065760D"/>
    <w:rsid w:val="006638E9"/>
    <w:rsid w:val="0067061E"/>
    <w:rsid w:val="00676578"/>
    <w:rsid w:val="00683DA9"/>
    <w:rsid w:val="006C330D"/>
    <w:rsid w:val="006C34AC"/>
    <w:rsid w:val="006E022F"/>
    <w:rsid w:val="006E1D4E"/>
    <w:rsid w:val="006E462A"/>
    <w:rsid w:val="006E6B15"/>
    <w:rsid w:val="006E7CF3"/>
    <w:rsid w:val="007157FA"/>
    <w:rsid w:val="00717C27"/>
    <w:rsid w:val="00730F01"/>
    <w:rsid w:val="00764D0E"/>
    <w:rsid w:val="007723FA"/>
    <w:rsid w:val="007774BE"/>
    <w:rsid w:val="00784147"/>
    <w:rsid w:val="00791804"/>
    <w:rsid w:val="007A4B9F"/>
    <w:rsid w:val="007A4FEC"/>
    <w:rsid w:val="007B1EEF"/>
    <w:rsid w:val="007E08F2"/>
    <w:rsid w:val="007E6A8B"/>
    <w:rsid w:val="008228FB"/>
    <w:rsid w:val="0085196B"/>
    <w:rsid w:val="0085386F"/>
    <w:rsid w:val="00871BB5"/>
    <w:rsid w:val="008814DE"/>
    <w:rsid w:val="008852B4"/>
    <w:rsid w:val="00897DEB"/>
    <w:rsid w:val="008C0DB6"/>
    <w:rsid w:val="008C16B3"/>
    <w:rsid w:val="008C1C39"/>
    <w:rsid w:val="008D25EF"/>
    <w:rsid w:val="008F0873"/>
    <w:rsid w:val="008F77F1"/>
    <w:rsid w:val="008F7B5E"/>
    <w:rsid w:val="00903ED9"/>
    <w:rsid w:val="00910B00"/>
    <w:rsid w:val="00922483"/>
    <w:rsid w:val="009434F6"/>
    <w:rsid w:val="00952A4F"/>
    <w:rsid w:val="00963DBC"/>
    <w:rsid w:val="009748A3"/>
    <w:rsid w:val="0098156F"/>
    <w:rsid w:val="009C31D7"/>
    <w:rsid w:val="009C7B4D"/>
    <w:rsid w:val="009D00EB"/>
    <w:rsid w:val="009D5E97"/>
    <w:rsid w:val="009E3DA7"/>
    <w:rsid w:val="009E663F"/>
    <w:rsid w:val="00A007F0"/>
    <w:rsid w:val="00A044C0"/>
    <w:rsid w:val="00A0555C"/>
    <w:rsid w:val="00A160EC"/>
    <w:rsid w:val="00A23599"/>
    <w:rsid w:val="00A45E01"/>
    <w:rsid w:val="00A91DE4"/>
    <w:rsid w:val="00A93C24"/>
    <w:rsid w:val="00A94298"/>
    <w:rsid w:val="00A95359"/>
    <w:rsid w:val="00AA3D95"/>
    <w:rsid w:val="00AA6864"/>
    <w:rsid w:val="00AD0F70"/>
    <w:rsid w:val="00AD4B07"/>
    <w:rsid w:val="00AD65B9"/>
    <w:rsid w:val="00AF0C3D"/>
    <w:rsid w:val="00AF7F32"/>
    <w:rsid w:val="00B10305"/>
    <w:rsid w:val="00B111CF"/>
    <w:rsid w:val="00B211A6"/>
    <w:rsid w:val="00B239A0"/>
    <w:rsid w:val="00B36028"/>
    <w:rsid w:val="00B42CE0"/>
    <w:rsid w:val="00B713E8"/>
    <w:rsid w:val="00B725E6"/>
    <w:rsid w:val="00B822C6"/>
    <w:rsid w:val="00B844D9"/>
    <w:rsid w:val="00BA0FE3"/>
    <w:rsid w:val="00BA14D4"/>
    <w:rsid w:val="00BD07BE"/>
    <w:rsid w:val="00BD3283"/>
    <w:rsid w:val="00BE73A4"/>
    <w:rsid w:val="00BF2E54"/>
    <w:rsid w:val="00BF6D61"/>
    <w:rsid w:val="00BF731E"/>
    <w:rsid w:val="00C05470"/>
    <w:rsid w:val="00C13F8B"/>
    <w:rsid w:val="00C15801"/>
    <w:rsid w:val="00C36AE6"/>
    <w:rsid w:val="00C4076B"/>
    <w:rsid w:val="00C43440"/>
    <w:rsid w:val="00C44389"/>
    <w:rsid w:val="00C930FC"/>
    <w:rsid w:val="00CA5A77"/>
    <w:rsid w:val="00CB4FFE"/>
    <w:rsid w:val="00CB5F89"/>
    <w:rsid w:val="00CC2843"/>
    <w:rsid w:val="00CF41B0"/>
    <w:rsid w:val="00CF665A"/>
    <w:rsid w:val="00D34B23"/>
    <w:rsid w:val="00D84322"/>
    <w:rsid w:val="00DA7999"/>
    <w:rsid w:val="00DB7154"/>
    <w:rsid w:val="00DC4B30"/>
    <w:rsid w:val="00DD3B6A"/>
    <w:rsid w:val="00DE0692"/>
    <w:rsid w:val="00DE2ADD"/>
    <w:rsid w:val="00DE2D9E"/>
    <w:rsid w:val="00DE3DBC"/>
    <w:rsid w:val="00DE5A9D"/>
    <w:rsid w:val="00DE62D3"/>
    <w:rsid w:val="00DE7361"/>
    <w:rsid w:val="00DF66F9"/>
    <w:rsid w:val="00E23F33"/>
    <w:rsid w:val="00E361CB"/>
    <w:rsid w:val="00E57F35"/>
    <w:rsid w:val="00E84399"/>
    <w:rsid w:val="00E90B9F"/>
    <w:rsid w:val="00EA0B9C"/>
    <w:rsid w:val="00EB23D1"/>
    <w:rsid w:val="00EB5520"/>
    <w:rsid w:val="00EB6616"/>
    <w:rsid w:val="00EC6B60"/>
    <w:rsid w:val="00ED157C"/>
    <w:rsid w:val="00ED6630"/>
    <w:rsid w:val="00EE237D"/>
    <w:rsid w:val="00EE2E32"/>
    <w:rsid w:val="00EF5A30"/>
    <w:rsid w:val="00F04469"/>
    <w:rsid w:val="00F06D11"/>
    <w:rsid w:val="00F10E68"/>
    <w:rsid w:val="00F11206"/>
    <w:rsid w:val="00F15025"/>
    <w:rsid w:val="00F1789C"/>
    <w:rsid w:val="00F17FBA"/>
    <w:rsid w:val="00F4659F"/>
    <w:rsid w:val="00F540F8"/>
    <w:rsid w:val="00F6040C"/>
    <w:rsid w:val="00F6686B"/>
    <w:rsid w:val="00F70077"/>
    <w:rsid w:val="00F76D83"/>
    <w:rsid w:val="00F8768A"/>
    <w:rsid w:val="00F9581C"/>
    <w:rsid w:val="00FC4428"/>
    <w:rsid w:val="00FD4395"/>
    <w:rsid w:val="00FE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5D9E9D"/>
  <w15:chartTrackingRefBased/>
  <w15:docId w15:val="{1459FC9E-D855-4B59-A8BF-F4157AAB5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359"/>
    <w:pPr>
      <w:widowControl w:val="0"/>
      <w:spacing w:before="100" w:after="100" w:line="360" w:lineRule="atLeast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A4B7C"/>
    <w:pPr>
      <w:keepNext/>
      <w:keepLines/>
      <w:pageBreakBefore/>
      <w:numPr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0"/>
    <w:qFormat/>
    <w:rsid w:val="00BE73A4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0"/>
    <w:qFormat/>
    <w:rsid w:val="00BE73A4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rsid w:val="00BE73A4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"/>
    <w:next w:val="a0"/>
    <w:qFormat/>
    <w:rsid w:val="00BE73A4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6">
    <w:name w:val="heading 6"/>
    <w:basedOn w:val="a"/>
    <w:next w:val="a"/>
    <w:qFormat/>
    <w:rsid w:val="00BE73A4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7">
    <w:name w:val="heading 7"/>
    <w:basedOn w:val="a"/>
    <w:next w:val="a"/>
    <w:qFormat/>
    <w:rsid w:val="00BE73A4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BE73A4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BE73A4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"/>
    <w:semiHidden/>
    <w:rsid w:val="00A95359"/>
    <w:pPr>
      <w:shd w:val="clear" w:color="auto" w:fill="000080"/>
    </w:pPr>
  </w:style>
  <w:style w:type="paragraph" w:customStyle="1" w:styleId="a5">
    <w:name w:val="表格正文"/>
    <w:basedOn w:val="a"/>
    <w:rsid w:val="002E3EAD"/>
    <w:pPr>
      <w:spacing w:before="0" w:after="0"/>
      <w:textAlignment w:val="baseline"/>
    </w:pPr>
  </w:style>
  <w:style w:type="paragraph" w:styleId="a6">
    <w:name w:val="header"/>
    <w:basedOn w:val="a"/>
    <w:rsid w:val="002E3E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0">
    <w:name w:val="Body Text First Indent"/>
    <w:basedOn w:val="a"/>
    <w:rsid w:val="002E3EAD"/>
    <w:pPr>
      <w:ind w:firstLine="425"/>
      <w:textAlignment w:val="baseline"/>
    </w:pPr>
  </w:style>
  <w:style w:type="paragraph" w:styleId="a7">
    <w:name w:val="footer"/>
    <w:basedOn w:val="a"/>
    <w:link w:val="a8"/>
    <w:uiPriority w:val="99"/>
    <w:rsid w:val="002E3EA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a9">
    <w:name w:val="封面项目名称"/>
    <w:basedOn w:val="a"/>
    <w:rsid w:val="006E022F"/>
    <w:pPr>
      <w:jc w:val="center"/>
    </w:pPr>
    <w:rPr>
      <w:rFonts w:eastAsia="华文中宋"/>
      <w:sz w:val="44"/>
    </w:rPr>
  </w:style>
  <w:style w:type="paragraph" w:customStyle="1" w:styleId="aa">
    <w:name w:val="封面文档名称"/>
    <w:basedOn w:val="a9"/>
    <w:rsid w:val="006E022F"/>
    <w:rPr>
      <w:sz w:val="68"/>
    </w:rPr>
  </w:style>
  <w:style w:type="paragraph" w:customStyle="1" w:styleId="ab">
    <w:name w:val="封面文档日期"/>
    <w:basedOn w:val="a"/>
    <w:next w:val="a"/>
    <w:rsid w:val="006E022F"/>
    <w:pPr>
      <w:jc w:val="center"/>
    </w:pPr>
    <w:rPr>
      <w:rFonts w:eastAsia="黑体"/>
      <w:sz w:val="32"/>
    </w:rPr>
  </w:style>
  <w:style w:type="paragraph" w:styleId="ac">
    <w:name w:val="Date"/>
    <w:basedOn w:val="a"/>
    <w:next w:val="a"/>
    <w:rsid w:val="006E022F"/>
    <w:pPr>
      <w:ind w:leftChars="2500" w:left="100"/>
    </w:pPr>
  </w:style>
  <w:style w:type="character" w:styleId="ad">
    <w:name w:val="Hyperlink"/>
    <w:basedOn w:val="a1"/>
    <w:uiPriority w:val="99"/>
    <w:rsid w:val="006E022F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8F7B5E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6069F8"/>
    <w:pPr>
      <w:tabs>
        <w:tab w:val="left" w:pos="900"/>
        <w:tab w:val="right" w:leader="dot" w:pos="8302"/>
      </w:tabs>
      <w:spacing w:after="0" w:line="240" w:lineRule="auto"/>
      <w:ind w:leftChars="171" w:left="359"/>
    </w:pPr>
  </w:style>
  <w:style w:type="paragraph" w:styleId="30">
    <w:name w:val="toc 3"/>
    <w:basedOn w:val="a"/>
    <w:next w:val="a"/>
    <w:autoRedefine/>
    <w:uiPriority w:val="39"/>
    <w:rsid w:val="006069F8"/>
    <w:pPr>
      <w:tabs>
        <w:tab w:val="left" w:pos="1080"/>
        <w:tab w:val="right" w:leader="dot" w:pos="8302"/>
      </w:tabs>
      <w:spacing w:before="0" w:after="0" w:line="240" w:lineRule="auto"/>
      <w:ind w:leftChars="257" w:left="540"/>
    </w:pPr>
  </w:style>
  <w:style w:type="paragraph" w:customStyle="1" w:styleId="ae">
    <w:name w:val="正文题目"/>
    <w:basedOn w:val="a"/>
    <w:rsid w:val="00CC2843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af">
    <w:name w:val="表格标题"/>
    <w:basedOn w:val="a5"/>
    <w:next w:val="a5"/>
    <w:rsid w:val="008F7B5E"/>
    <w:pPr>
      <w:jc w:val="center"/>
    </w:pPr>
    <w:rPr>
      <w:b/>
    </w:rPr>
  </w:style>
  <w:style w:type="paragraph" w:customStyle="1" w:styleId="af0">
    <w:name w:val="封面正文标题"/>
    <w:basedOn w:val="a"/>
    <w:rsid w:val="00CC2843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styleId="af1">
    <w:name w:val="page number"/>
    <w:basedOn w:val="a1"/>
    <w:rsid w:val="000407F2"/>
  </w:style>
  <w:style w:type="character" w:customStyle="1" w:styleId="a8">
    <w:name w:val="页脚 字符"/>
    <w:basedOn w:val="a1"/>
    <w:link w:val="a7"/>
    <w:uiPriority w:val="99"/>
    <w:rsid w:val="00531B28"/>
    <w:rPr>
      <w:kern w:val="2"/>
      <w:sz w:val="18"/>
      <w:szCs w:val="18"/>
    </w:rPr>
  </w:style>
  <w:style w:type="paragraph" w:styleId="af2">
    <w:name w:val="List Paragraph"/>
    <w:basedOn w:val="a"/>
    <w:uiPriority w:val="34"/>
    <w:qFormat/>
    <w:rsid w:val="000D00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2.png"/><Relationship Id="rId138" Type="http://schemas.openxmlformats.org/officeDocument/2006/relationships/image" Target="media/image127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emf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package" Target="embeddings/Microsoft_Visio_Drawing2.vsdx"/><Relationship Id="rId85" Type="http://schemas.openxmlformats.org/officeDocument/2006/relationships/image" Target="media/image76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image" Target="media/image12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1.png"/><Relationship Id="rId140" Type="http://schemas.openxmlformats.org/officeDocument/2006/relationships/image" Target="media/image1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7.emf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emf"/><Relationship Id="rId135" Type="http://schemas.openxmlformats.org/officeDocument/2006/relationships/image" Target="media/image124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emf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0.png"/><Relationship Id="rId7" Type="http://schemas.openxmlformats.org/officeDocument/2006/relationships/image" Target="media/image1.emf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package" Target="embeddings/Microsoft_Visio_Drawing1.vsdx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package" Target="embeddings/Microsoft_Visio_Drawing3.vsdx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package" Target="embeddings/Microsoft_Visio_Drawing4.vsdx"/><Relationship Id="rId136" Type="http://schemas.openxmlformats.org/officeDocument/2006/relationships/image" Target="media/image125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aching\common\PHP&#31508;&#35760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PHP笔记.dotx</Template>
  <TotalTime>489</TotalTime>
  <Pages>58</Pages>
  <Words>948</Words>
  <Characters>5404</Characters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项目名称</vt:lpstr>
    </vt:vector>
  </TitlesOfParts>
  <LinksUpToDate>false</LinksUpToDate>
  <CharactersWithSpaces>6340</CharactersWithSpaces>
  <SharedDoc>false</SharedDoc>
  <HLinks>
    <vt:vector size="18" baseType="variant"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_Toc112728972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_Toc112728971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_Toc112728970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dcterms:created xsi:type="dcterms:W3CDTF">2016-12-06T01:38:00Z</dcterms:created>
  <dcterms:modified xsi:type="dcterms:W3CDTF">2016-12-06T09:47:00Z</dcterms:modified>
</cp:coreProperties>
</file>